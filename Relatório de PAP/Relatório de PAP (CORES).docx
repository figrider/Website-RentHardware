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3261"/>
        <w:gridCol w:w="3366"/>
      </w:tblGrid>
      <w:tr w:rsidR="00743565" w14:paraId="56ABA6B4" w14:textId="77777777" w:rsidTr="00743565">
        <w:tc>
          <w:tcPr>
            <w:tcW w:w="2268" w:type="dxa"/>
            <w:vAlign w:val="center"/>
          </w:tcPr>
          <w:p w14:paraId="51040EDE" w14:textId="77777777" w:rsidR="00687A07" w:rsidRDefault="00687A07" w:rsidP="00743565">
            <w:pPr>
              <w:spacing w:before="0" w:after="0"/>
              <w:ind w:firstLine="176"/>
              <w:jc w:val="left"/>
              <w:rPr>
                <w:rFonts w:cs="Arial"/>
                <w:sz w:val="40"/>
                <w:szCs w:val="40"/>
              </w:rPr>
            </w:pPr>
            <w:bookmarkStart w:id="0" w:name="_GoBack"/>
            <w:bookmarkEnd w:id="0"/>
            <w:r>
              <w:rPr>
                <w:rFonts w:cs="Arial"/>
                <w:noProof/>
                <w:sz w:val="40"/>
                <w:szCs w:val="40"/>
                <w:lang w:eastAsia="pt-PT"/>
              </w:rPr>
              <w:drawing>
                <wp:inline distT="0" distB="0" distL="0" distR="0" wp14:anchorId="1965A42D" wp14:editId="6B580CCA">
                  <wp:extent cx="839470" cy="709930"/>
                  <wp:effectExtent l="0" t="0" r="0" b="0"/>
                  <wp:docPr id="20" name="Imagem 20" descr="01_LOGO_CORES_SEM ESCO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01_LOGO_CORES_SEM ESCO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470" cy="709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bottom"/>
          </w:tcPr>
          <w:p w14:paraId="23BB4CB1" w14:textId="77777777" w:rsidR="00687A07" w:rsidRDefault="00687A07" w:rsidP="00687A07">
            <w:pPr>
              <w:spacing w:before="0" w:after="0"/>
              <w:jc w:val="center"/>
              <w:rPr>
                <w:rFonts w:cs="Arial"/>
                <w:sz w:val="40"/>
                <w:szCs w:val="40"/>
              </w:rPr>
            </w:pPr>
            <w:r>
              <w:rPr>
                <w:rFonts w:cs="Arial"/>
                <w:noProof/>
                <w:sz w:val="40"/>
                <w:szCs w:val="40"/>
                <w:lang w:eastAsia="pt-PT"/>
              </w:rPr>
              <w:drawing>
                <wp:inline distT="0" distB="0" distL="0" distR="0" wp14:anchorId="2BEF954C" wp14:editId="213F5E73">
                  <wp:extent cx="1466850" cy="571500"/>
                  <wp:effectExtent l="0" t="0" r="0" b="0"/>
                  <wp:docPr id="21" name="Imagem 21" descr="Cursos%20Profissiona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ursos%20Profissiona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  <w:vAlign w:val="center"/>
          </w:tcPr>
          <w:p w14:paraId="6379E74F" w14:textId="77777777" w:rsidR="00687A07" w:rsidRDefault="00687A07" w:rsidP="00743565">
            <w:pPr>
              <w:spacing w:before="0" w:after="0" w:line="240" w:lineRule="auto"/>
              <w:jc w:val="left"/>
              <w:rPr>
                <w:rFonts w:cs="Arial"/>
                <w:sz w:val="40"/>
                <w:szCs w:val="40"/>
              </w:rPr>
            </w:pPr>
            <w:r>
              <w:rPr>
                <w:rFonts w:cs="Arial"/>
                <w:noProof/>
                <w:sz w:val="40"/>
                <w:szCs w:val="40"/>
                <w:lang w:eastAsia="pt-PT"/>
              </w:rPr>
              <w:drawing>
                <wp:inline distT="0" distB="0" distL="0" distR="0" wp14:anchorId="17173374" wp14:editId="701D9C2A">
                  <wp:extent cx="2000250" cy="342805"/>
                  <wp:effectExtent l="0" t="0" r="0" b="635"/>
                  <wp:docPr id="22" name="Imagem 22" descr="Descrição: ME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 descr="Descrição: ME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2587" cy="360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271B8A" w14:textId="77777777" w:rsidR="001656AD" w:rsidRPr="00687A07" w:rsidRDefault="00687A07" w:rsidP="00D357DB">
      <w:pPr>
        <w:ind w:firstLine="284"/>
        <w:jc w:val="left"/>
        <w:rPr>
          <w:rFonts w:cs="Arial"/>
          <w:sz w:val="2"/>
          <w:szCs w:val="2"/>
        </w:rPr>
      </w:pPr>
      <w:r w:rsidRPr="00687A07">
        <w:rPr>
          <w:rFonts w:cs="Arial"/>
          <w:noProof/>
          <w:sz w:val="2"/>
          <w:szCs w:val="2"/>
          <w:lang w:eastAsia="pt-PT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FCEBD9" wp14:editId="13F0AF96">
                <wp:simplePos x="0" y="0"/>
                <wp:positionH relativeFrom="margin">
                  <wp:posOffset>-25400</wp:posOffset>
                </wp:positionH>
                <wp:positionV relativeFrom="paragraph">
                  <wp:posOffset>-958215</wp:posOffset>
                </wp:positionV>
                <wp:extent cx="5829300" cy="9305925"/>
                <wp:effectExtent l="19050" t="19050" r="19050" b="28575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9300" cy="9305925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A42FCC" id="Rectangle 2" o:spid="_x0000_s1026" style="position:absolute;margin-left:-2pt;margin-top:-75.45pt;width:459pt;height:732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" filled="f" strokecolor="#404040 [2429]" strokeweight="3pt">
                <w10:wrap anchorx="margin"/>
              </v:rect>
            </w:pict>
          </mc:Fallback>
        </mc:AlternateContent>
      </w:r>
    </w:p>
    <w:p w14:paraId="01582FF0" w14:textId="77777777" w:rsidR="00687A07" w:rsidRPr="00687A07" w:rsidRDefault="00687A07" w:rsidP="00743565">
      <w:pPr>
        <w:spacing w:before="1440"/>
        <w:ind w:firstLine="567"/>
        <w:jc w:val="center"/>
        <w:rPr>
          <w:rFonts w:cs="Arial"/>
          <w:b/>
          <w:sz w:val="2"/>
          <w:szCs w:val="2"/>
        </w:rPr>
      </w:pPr>
    </w:p>
    <w:p w14:paraId="2F33C382" w14:textId="77777777" w:rsidR="001656AD" w:rsidRPr="001656AD" w:rsidRDefault="0091232E" w:rsidP="009F45EB">
      <w:pPr>
        <w:spacing w:before="1440"/>
        <w:ind w:firstLine="284"/>
        <w:jc w:val="center"/>
        <w:rPr>
          <w:rFonts w:cs="Arial"/>
          <w:b/>
          <w:sz w:val="32"/>
          <w:szCs w:val="40"/>
        </w:rPr>
      </w:pPr>
      <w:r>
        <w:rPr>
          <w:rFonts w:cs="Arial"/>
          <w:b/>
          <w:sz w:val="32"/>
          <w:szCs w:val="40"/>
        </w:rPr>
        <w:t>Website “Requisição de Hardware ESA”</w:t>
      </w:r>
    </w:p>
    <w:p w14:paraId="6FE02A57" w14:textId="77777777" w:rsidR="001656AD" w:rsidRPr="009F45EB" w:rsidRDefault="009F45EB" w:rsidP="009F45EB">
      <w:pPr>
        <w:tabs>
          <w:tab w:val="left" w:pos="8789"/>
        </w:tabs>
        <w:spacing w:before="2400"/>
        <w:ind w:right="284" w:firstLine="284"/>
        <w:jc w:val="center"/>
        <w:rPr>
          <w:rFonts w:cs="Arial"/>
          <w:sz w:val="28"/>
          <w:szCs w:val="40"/>
        </w:rPr>
      </w:pPr>
      <w:bookmarkStart w:id="1" w:name="_Toc197612742"/>
      <w:bookmarkStart w:id="2" w:name="_Toc197613096"/>
      <w:bookmarkStart w:id="3" w:name="_Toc197874513"/>
      <w:bookmarkStart w:id="4" w:name="_Toc200876690"/>
      <w:bookmarkStart w:id="5" w:name="_Toc201507581"/>
      <w:bookmarkStart w:id="6" w:name="_Toc201579834"/>
      <w:r w:rsidRPr="009F45EB">
        <w:rPr>
          <w:rFonts w:cs="Arial"/>
          <w:sz w:val="28"/>
          <w:szCs w:val="40"/>
        </w:rPr>
        <w:t xml:space="preserve">Relatório apresentado ao Júri da Prova de Aptidão Profissional do </w:t>
      </w:r>
      <w:r w:rsidR="001656AD" w:rsidRPr="009F45EB">
        <w:rPr>
          <w:rFonts w:cs="Arial"/>
          <w:sz w:val="28"/>
          <w:szCs w:val="40"/>
        </w:rPr>
        <w:t xml:space="preserve">Curso </w:t>
      </w:r>
      <w:r w:rsidR="00F97F63">
        <w:rPr>
          <w:rFonts w:cs="Arial"/>
          <w:sz w:val="28"/>
          <w:szCs w:val="40"/>
        </w:rPr>
        <w:t xml:space="preserve">Profissional </w:t>
      </w:r>
      <w:r w:rsidR="001656AD" w:rsidRPr="009F45EB">
        <w:rPr>
          <w:rFonts w:cs="Arial"/>
          <w:sz w:val="28"/>
          <w:szCs w:val="40"/>
        </w:rPr>
        <w:t xml:space="preserve">Técnico de </w:t>
      </w:r>
      <w:bookmarkEnd w:id="1"/>
      <w:bookmarkEnd w:id="2"/>
      <w:bookmarkEnd w:id="3"/>
      <w:bookmarkEnd w:id="4"/>
      <w:bookmarkEnd w:id="5"/>
      <w:bookmarkEnd w:id="6"/>
      <w:r w:rsidR="0091232E">
        <w:rPr>
          <w:rFonts w:cs="Arial"/>
          <w:b/>
          <w:sz w:val="28"/>
          <w:szCs w:val="40"/>
        </w:rPr>
        <w:t>Gestão e Programação de Sistemas de Informação</w:t>
      </w:r>
    </w:p>
    <w:p w14:paraId="05C54854" w14:textId="77777777" w:rsidR="001656AD" w:rsidRPr="009F45EB" w:rsidRDefault="009F45EB" w:rsidP="001656AD">
      <w:pPr>
        <w:ind w:firstLine="284"/>
        <w:jc w:val="center"/>
        <w:rPr>
          <w:rFonts w:cs="Arial"/>
          <w:sz w:val="28"/>
          <w:szCs w:val="40"/>
        </w:rPr>
      </w:pPr>
      <w:r w:rsidRPr="009F45EB">
        <w:rPr>
          <w:rFonts w:cs="Arial"/>
          <w:sz w:val="28"/>
          <w:szCs w:val="40"/>
        </w:rPr>
        <w:t xml:space="preserve">12º Ano </w:t>
      </w:r>
      <w:r w:rsidR="000C456A">
        <w:rPr>
          <w:rFonts w:cs="Arial"/>
          <w:sz w:val="28"/>
          <w:szCs w:val="40"/>
        </w:rPr>
        <w:t>–</w:t>
      </w:r>
      <w:r w:rsidRPr="009F45EB">
        <w:rPr>
          <w:rFonts w:cs="Arial"/>
          <w:sz w:val="28"/>
          <w:szCs w:val="40"/>
        </w:rPr>
        <w:t xml:space="preserve"> </w:t>
      </w:r>
      <w:r w:rsidR="001656AD" w:rsidRPr="009F45EB">
        <w:rPr>
          <w:rFonts w:cs="Arial"/>
          <w:sz w:val="28"/>
          <w:szCs w:val="40"/>
          <w:u w:val="single"/>
        </w:rPr>
        <w:t>201</w:t>
      </w:r>
      <w:r w:rsidR="00EF4024">
        <w:rPr>
          <w:rFonts w:cs="Arial"/>
          <w:sz w:val="28"/>
          <w:szCs w:val="40"/>
          <w:u w:val="single"/>
        </w:rPr>
        <w:t>8</w:t>
      </w:r>
      <w:r w:rsidRPr="009F45EB">
        <w:rPr>
          <w:rFonts w:cs="Arial"/>
          <w:sz w:val="28"/>
          <w:szCs w:val="40"/>
        </w:rPr>
        <w:t>/</w:t>
      </w:r>
      <w:r w:rsidR="001656AD" w:rsidRPr="009F45EB">
        <w:rPr>
          <w:rFonts w:cs="Arial"/>
          <w:sz w:val="28"/>
          <w:szCs w:val="40"/>
          <w:u w:val="single"/>
        </w:rPr>
        <w:t>201</w:t>
      </w:r>
      <w:r w:rsidR="00EF4024">
        <w:rPr>
          <w:rFonts w:cs="Arial"/>
          <w:sz w:val="28"/>
          <w:szCs w:val="40"/>
          <w:u w:val="single"/>
        </w:rPr>
        <w:t>9</w:t>
      </w:r>
    </w:p>
    <w:p w14:paraId="11EB7C34" w14:textId="630608FE" w:rsidR="009F45EB" w:rsidRPr="00560F8C" w:rsidRDefault="001656AD" w:rsidP="00560F8C">
      <w:pPr>
        <w:spacing w:before="4000"/>
        <w:ind w:firstLine="284"/>
        <w:rPr>
          <w:rFonts w:cs="Arial"/>
          <w:b/>
          <w:sz w:val="24"/>
        </w:rPr>
        <w:sectPr w:rsidR="009F45EB" w:rsidRPr="00560F8C" w:rsidSect="005557C5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bookmarkStart w:id="7" w:name="_Toc197612744"/>
      <w:bookmarkStart w:id="8" w:name="_Toc197613098"/>
      <w:bookmarkStart w:id="9" w:name="_Toc197874515"/>
      <w:bookmarkStart w:id="10" w:name="_Toc200876692"/>
      <w:bookmarkStart w:id="11" w:name="_Toc201507583"/>
      <w:bookmarkStart w:id="12" w:name="_Toc201579836"/>
      <w:r w:rsidRPr="001656AD">
        <w:rPr>
          <w:rFonts w:cs="Arial"/>
          <w:b/>
          <w:sz w:val="24"/>
        </w:rPr>
        <w:t xml:space="preserve">Aluno: </w:t>
      </w:r>
      <w:r w:rsidR="00EF4024">
        <w:rPr>
          <w:rFonts w:cs="Arial"/>
          <w:b/>
          <w:sz w:val="24"/>
        </w:rPr>
        <w:t>Pedro Miguel de Almeida Cantante</w:t>
      </w:r>
      <w:bookmarkEnd w:id="7"/>
      <w:bookmarkEnd w:id="8"/>
      <w:bookmarkEnd w:id="9"/>
      <w:bookmarkEnd w:id="10"/>
      <w:bookmarkEnd w:id="11"/>
      <w:bookmarkEnd w:id="12"/>
    </w:p>
    <w:p w14:paraId="328ECCCE" w14:textId="77777777" w:rsidR="00442E3D" w:rsidRPr="005557C5" w:rsidRDefault="005557C5" w:rsidP="000A4921">
      <w:pPr>
        <w:pStyle w:val="TituloSemNumeracao"/>
      </w:pPr>
      <w:r w:rsidRPr="005557C5">
        <w:lastRenderedPageBreak/>
        <w:t>Agradecimentos</w:t>
      </w:r>
      <w:r w:rsidR="000A4921">
        <w:tab/>
      </w:r>
    </w:p>
    <w:p w14:paraId="2B53BDC0" w14:textId="77777777" w:rsidR="003E064E" w:rsidRDefault="007134CA" w:rsidP="007134CA">
      <w:pPr>
        <w:pStyle w:val="TituloTexto"/>
      </w:pPr>
      <w:r>
        <w:t xml:space="preserve">Agradeço </w:t>
      </w:r>
      <w:r w:rsidR="002B0B01">
        <w:t>a todos os meus anteriores e atuais professores p</w:t>
      </w:r>
      <w:r w:rsidR="00916732">
        <w:t>or todo o tipo de</w:t>
      </w:r>
      <w:r w:rsidR="002B0B01">
        <w:t xml:space="preserve"> conhecimento e experiência</w:t>
      </w:r>
      <w:r w:rsidR="00916732">
        <w:t>s</w:t>
      </w:r>
      <w:r w:rsidR="002B0B01">
        <w:t xml:space="preserve"> que me transmitiram até aos dias de hoje, que</w:t>
      </w:r>
      <w:r w:rsidR="00916732">
        <w:t xml:space="preserve"> acabaram por ajudar na </w:t>
      </w:r>
      <w:r w:rsidR="002B0B01">
        <w:t>produção deste projeto.</w:t>
      </w:r>
    </w:p>
    <w:p w14:paraId="46A32A18" w14:textId="07D880BF" w:rsidR="001154EC" w:rsidRDefault="001154EC" w:rsidP="007134CA">
      <w:pPr>
        <w:pStyle w:val="TituloTexto"/>
      </w:pPr>
      <w:r>
        <w:t>Agradeço aos criadores do website “</w:t>
      </w:r>
      <w:hyperlink r:id="rId11" w:history="1">
        <w:r w:rsidRPr="00916732">
          <w:rPr>
            <w:rStyle w:val="Hiperligao"/>
            <w:i/>
          </w:rPr>
          <w:t>w3schools.com</w:t>
        </w:r>
      </w:hyperlink>
      <w:r>
        <w:t>” e do website “</w:t>
      </w:r>
      <w:hyperlink r:id="rId12" w:history="1">
        <w:r w:rsidRPr="00916732">
          <w:rPr>
            <w:rStyle w:val="Hiperligao"/>
            <w:i/>
          </w:rPr>
          <w:t>stackoverflow.com</w:t>
        </w:r>
      </w:hyperlink>
      <w:r>
        <w:t>” e aos</w:t>
      </w:r>
      <w:r w:rsidR="00916732">
        <w:t xml:space="preserve"> seguintes</w:t>
      </w:r>
      <w:r>
        <w:t xml:space="preserve"> utilizadores:</w:t>
      </w:r>
    </w:p>
    <w:p w14:paraId="7C92AF29" w14:textId="77777777" w:rsidR="001154EC" w:rsidRDefault="001154EC" w:rsidP="001154EC">
      <w:pPr>
        <w:pStyle w:val="TituloTexto"/>
        <w:numPr>
          <w:ilvl w:val="0"/>
          <w:numId w:val="17"/>
        </w:numPr>
      </w:pPr>
      <w:r>
        <w:t>“</w:t>
      </w:r>
      <w:proofErr w:type="spellStart"/>
      <w:r w:rsidRPr="00916732">
        <w:rPr>
          <w:i/>
        </w:rPr>
        <w:t>Aakash</w:t>
      </w:r>
      <w:proofErr w:type="spellEnd"/>
      <w:r w:rsidRPr="00916732">
        <w:rPr>
          <w:i/>
        </w:rPr>
        <w:t xml:space="preserve"> </w:t>
      </w:r>
      <w:proofErr w:type="spellStart"/>
      <w:r w:rsidRPr="00916732">
        <w:rPr>
          <w:i/>
        </w:rPr>
        <w:t>Martand</w:t>
      </w:r>
      <w:proofErr w:type="spellEnd"/>
      <w:r>
        <w:t>”;</w:t>
      </w:r>
    </w:p>
    <w:p w14:paraId="2256ACEF" w14:textId="77777777" w:rsidR="001154EC" w:rsidRDefault="001154EC" w:rsidP="001154EC">
      <w:pPr>
        <w:pStyle w:val="TituloTexto"/>
        <w:numPr>
          <w:ilvl w:val="0"/>
          <w:numId w:val="17"/>
        </w:numPr>
      </w:pPr>
      <w:r>
        <w:t>“</w:t>
      </w:r>
      <w:proofErr w:type="spellStart"/>
      <w:r w:rsidRPr="00916732">
        <w:rPr>
          <w:i/>
        </w:rPr>
        <w:t>Swati</w:t>
      </w:r>
      <w:proofErr w:type="spellEnd"/>
      <w:r>
        <w:t>”;</w:t>
      </w:r>
    </w:p>
    <w:p w14:paraId="72351C2C" w14:textId="77777777" w:rsidR="001154EC" w:rsidRDefault="001154EC" w:rsidP="001154EC">
      <w:pPr>
        <w:pStyle w:val="TituloTexto"/>
        <w:numPr>
          <w:ilvl w:val="0"/>
          <w:numId w:val="17"/>
        </w:numPr>
      </w:pPr>
      <w:r>
        <w:t>“</w:t>
      </w:r>
      <w:proofErr w:type="spellStart"/>
      <w:r w:rsidRPr="00916732">
        <w:rPr>
          <w:i/>
        </w:rPr>
        <w:t>Adarsh</w:t>
      </w:r>
      <w:proofErr w:type="spellEnd"/>
      <w:r w:rsidRPr="00916732">
        <w:rPr>
          <w:i/>
        </w:rPr>
        <w:t xml:space="preserve"> </w:t>
      </w:r>
      <w:proofErr w:type="spellStart"/>
      <w:r w:rsidRPr="00916732">
        <w:rPr>
          <w:i/>
        </w:rPr>
        <w:t>Kumar</w:t>
      </w:r>
      <w:proofErr w:type="spellEnd"/>
      <w:r>
        <w:t>”.</w:t>
      </w:r>
    </w:p>
    <w:p w14:paraId="7A86AB88" w14:textId="77777777" w:rsidR="00A76464" w:rsidRDefault="00A76464" w:rsidP="00A76464">
      <w:pPr>
        <w:pStyle w:val="TituloTexto"/>
      </w:pPr>
      <w:r>
        <w:t>Um</w:t>
      </w:r>
      <w:r w:rsidR="00916732">
        <w:t xml:space="preserve"> </w:t>
      </w:r>
      <w:r>
        <w:t>agradecimento</w:t>
      </w:r>
      <w:r w:rsidR="00916732">
        <w:t xml:space="preserve"> especial</w:t>
      </w:r>
      <w:r>
        <w:t xml:space="preserve"> para os </w:t>
      </w:r>
      <w:r w:rsidR="00916732">
        <w:t xml:space="preserve">seguintes </w:t>
      </w:r>
      <w:r>
        <w:t xml:space="preserve">utilizadores da plataforma </w:t>
      </w:r>
      <w:r w:rsidR="00916732">
        <w:t>“</w:t>
      </w:r>
      <w:r w:rsidRPr="00916732">
        <w:rPr>
          <w:i/>
        </w:rPr>
        <w:t>YouTube</w:t>
      </w:r>
      <w:r w:rsidR="00916732">
        <w:t>”, que disponibilizaram aulas de programação gratuitas na plataforma</w:t>
      </w:r>
      <w:r>
        <w:t>:</w:t>
      </w:r>
    </w:p>
    <w:p w14:paraId="1B6F81CF" w14:textId="77777777" w:rsidR="00A76464" w:rsidRDefault="00A76464" w:rsidP="00A76464">
      <w:pPr>
        <w:pStyle w:val="TituloTexto"/>
        <w:numPr>
          <w:ilvl w:val="0"/>
          <w:numId w:val="18"/>
        </w:numPr>
      </w:pPr>
      <w:r>
        <w:t>“</w:t>
      </w:r>
      <w:proofErr w:type="spellStart"/>
      <w:r w:rsidRPr="00916732">
        <w:rPr>
          <w:i/>
        </w:rPr>
        <w:t>mmtuts</w:t>
      </w:r>
      <w:proofErr w:type="spellEnd"/>
      <w:r>
        <w:t>”;</w:t>
      </w:r>
    </w:p>
    <w:p w14:paraId="1FD3B05A" w14:textId="77777777" w:rsidR="00A76464" w:rsidRDefault="00A76464" w:rsidP="00A76464">
      <w:pPr>
        <w:pStyle w:val="TituloTexto"/>
        <w:numPr>
          <w:ilvl w:val="0"/>
          <w:numId w:val="18"/>
        </w:numPr>
      </w:pPr>
      <w:r>
        <w:t>“</w:t>
      </w:r>
      <w:r w:rsidRPr="00916732">
        <w:rPr>
          <w:i/>
        </w:rPr>
        <w:t>John Morris</w:t>
      </w:r>
      <w:r>
        <w:t>”;</w:t>
      </w:r>
    </w:p>
    <w:p w14:paraId="1721317B" w14:textId="77777777" w:rsidR="00A76464" w:rsidRDefault="00A76464" w:rsidP="00A76464">
      <w:pPr>
        <w:pStyle w:val="TituloTexto"/>
        <w:numPr>
          <w:ilvl w:val="0"/>
          <w:numId w:val="18"/>
        </w:numPr>
      </w:pPr>
      <w:r>
        <w:t>“</w:t>
      </w:r>
      <w:r w:rsidRPr="00916732">
        <w:rPr>
          <w:i/>
        </w:rPr>
        <w:t xml:space="preserve">The </w:t>
      </w:r>
      <w:proofErr w:type="spellStart"/>
      <w:r w:rsidRPr="00916732">
        <w:rPr>
          <w:i/>
        </w:rPr>
        <w:t>Programming</w:t>
      </w:r>
      <w:proofErr w:type="spellEnd"/>
      <w:r w:rsidRPr="00916732">
        <w:rPr>
          <w:i/>
        </w:rPr>
        <w:t xml:space="preserve"> </w:t>
      </w:r>
      <w:proofErr w:type="spellStart"/>
      <w:r w:rsidRPr="00916732">
        <w:rPr>
          <w:i/>
        </w:rPr>
        <w:t>Geek</w:t>
      </w:r>
      <w:proofErr w:type="spellEnd"/>
      <w:r>
        <w:t>”;</w:t>
      </w:r>
    </w:p>
    <w:p w14:paraId="6F740BC8" w14:textId="77777777" w:rsidR="00A76464" w:rsidRDefault="00A76464" w:rsidP="00A76464">
      <w:pPr>
        <w:pStyle w:val="TituloTexto"/>
        <w:numPr>
          <w:ilvl w:val="0"/>
          <w:numId w:val="18"/>
        </w:numPr>
      </w:pPr>
      <w:r>
        <w:t>“</w:t>
      </w:r>
      <w:proofErr w:type="spellStart"/>
      <w:r w:rsidRPr="00916732">
        <w:rPr>
          <w:i/>
        </w:rPr>
        <w:t>Zenva</w:t>
      </w:r>
      <w:proofErr w:type="spellEnd"/>
      <w:r>
        <w:t>”;</w:t>
      </w:r>
    </w:p>
    <w:p w14:paraId="51F4D82A" w14:textId="77777777" w:rsidR="00A76464" w:rsidRDefault="00A76464" w:rsidP="00A76464">
      <w:pPr>
        <w:pStyle w:val="TituloTexto"/>
        <w:numPr>
          <w:ilvl w:val="0"/>
          <w:numId w:val="18"/>
        </w:numPr>
      </w:pPr>
      <w:r>
        <w:t>“</w:t>
      </w:r>
      <w:proofErr w:type="spellStart"/>
      <w:r w:rsidRPr="00916732">
        <w:rPr>
          <w:i/>
        </w:rPr>
        <w:t>phpBasics</w:t>
      </w:r>
      <w:proofErr w:type="spellEnd"/>
      <w:r>
        <w:t>”;</w:t>
      </w:r>
    </w:p>
    <w:p w14:paraId="1DA59945" w14:textId="51D4D27A" w:rsidR="008B389D" w:rsidRDefault="00A76464" w:rsidP="008B389D">
      <w:pPr>
        <w:pStyle w:val="TituloTexto"/>
        <w:numPr>
          <w:ilvl w:val="0"/>
          <w:numId w:val="18"/>
        </w:numPr>
        <w:rPr>
          <w:i/>
        </w:rPr>
      </w:pPr>
      <w:r>
        <w:t>“</w:t>
      </w:r>
      <w:proofErr w:type="spellStart"/>
      <w:r w:rsidRPr="00916732">
        <w:rPr>
          <w:i/>
        </w:rPr>
        <w:t>Code</w:t>
      </w:r>
      <w:proofErr w:type="spellEnd"/>
      <w:r w:rsidRPr="00916732">
        <w:rPr>
          <w:i/>
        </w:rPr>
        <w:t xml:space="preserve"> and </w:t>
      </w:r>
      <w:proofErr w:type="spellStart"/>
      <w:r w:rsidRPr="00916732">
        <w:rPr>
          <w:i/>
        </w:rPr>
        <w:t>Coin</w:t>
      </w:r>
      <w:proofErr w:type="spellEnd"/>
    </w:p>
    <w:p w14:paraId="6C9B6124" w14:textId="77777777" w:rsidR="008B389D" w:rsidRDefault="008B389D">
      <w:pPr>
        <w:spacing w:before="0" w:after="200" w:line="276" w:lineRule="auto"/>
        <w:jc w:val="left"/>
        <w:rPr>
          <w:rFonts w:cs="Arial"/>
          <w:i/>
          <w:sz w:val="24"/>
        </w:rPr>
      </w:pPr>
      <w:r>
        <w:rPr>
          <w:i/>
        </w:rPr>
        <w:br w:type="page"/>
      </w:r>
    </w:p>
    <w:p w14:paraId="78D56D20" w14:textId="77777777" w:rsidR="003E064E" w:rsidRPr="003E064E" w:rsidRDefault="003E064E" w:rsidP="003E064E">
      <w:pPr>
        <w:pStyle w:val="TituloSemNumeracao"/>
        <w:rPr>
          <w:sz w:val="2"/>
          <w:szCs w:val="2"/>
        </w:rPr>
      </w:pPr>
    </w:p>
    <w:p w14:paraId="2EC85039" w14:textId="77777777" w:rsidR="005557C5" w:rsidRPr="005557C5" w:rsidRDefault="00F777F8" w:rsidP="003E064E">
      <w:pPr>
        <w:pStyle w:val="TituloSemNumeracao"/>
      </w:pPr>
      <w:r>
        <w:t>Í</w:t>
      </w:r>
      <w:r w:rsidR="005557C5" w:rsidRPr="005557C5">
        <w:t>ndice</w:t>
      </w:r>
    </w:p>
    <w:p w14:paraId="5C635248" w14:textId="1C52D520" w:rsidR="008B389D" w:rsidRDefault="006E01F1">
      <w:pPr>
        <w:pStyle w:val="ndice1"/>
        <w:tabs>
          <w:tab w:val="left" w:pos="440"/>
        </w:tabs>
        <w:rPr>
          <w:rFonts w:asciiTheme="minorHAnsi" w:eastAsiaTheme="minorEastAsia" w:hAnsiTheme="minorHAnsi"/>
          <w:b w:val="0"/>
          <w:lang w:eastAsia="pt-PT"/>
        </w:rPr>
      </w:pPr>
      <w:r>
        <w:fldChar w:fldCharType="begin"/>
      </w:r>
      <w:r w:rsidR="00F777F8">
        <w:instrText xml:space="preserve"> TOC \o "1-3" \h \z \u </w:instrText>
      </w:r>
      <w:r>
        <w:fldChar w:fldCharType="separate"/>
      </w:r>
      <w:hyperlink w:anchor="_Toc10591022" w:history="1">
        <w:r w:rsidR="008B389D" w:rsidRPr="00091796">
          <w:rPr>
            <w:rStyle w:val="Hiperligao"/>
          </w:rPr>
          <w:t>2.</w:t>
        </w:r>
        <w:r w:rsidR="008B389D">
          <w:rPr>
            <w:rFonts w:asciiTheme="minorHAnsi" w:eastAsiaTheme="minorEastAsia" w:hAnsiTheme="minorHAnsi"/>
            <w:b w:val="0"/>
            <w:lang w:eastAsia="pt-PT"/>
          </w:rPr>
          <w:tab/>
        </w:r>
        <w:r w:rsidR="008B389D" w:rsidRPr="00091796">
          <w:rPr>
            <w:rStyle w:val="Hiperligao"/>
          </w:rPr>
          <w:t>Introdução</w:t>
        </w:r>
        <w:r w:rsidR="008B389D">
          <w:rPr>
            <w:webHidden/>
          </w:rPr>
          <w:tab/>
        </w:r>
        <w:r w:rsidR="008B389D">
          <w:rPr>
            <w:webHidden/>
          </w:rPr>
          <w:fldChar w:fldCharType="begin"/>
        </w:r>
        <w:r w:rsidR="008B389D">
          <w:rPr>
            <w:webHidden/>
          </w:rPr>
          <w:instrText xml:space="preserve"> PAGEREF _Toc10591022 \h </w:instrText>
        </w:r>
        <w:r w:rsidR="008B389D">
          <w:rPr>
            <w:webHidden/>
          </w:rPr>
          <w:fldChar w:fldCharType="separate"/>
        </w:r>
        <w:r w:rsidR="003A0E33">
          <w:rPr>
            <w:b w:val="0"/>
            <w:bCs/>
            <w:webHidden/>
          </w:rPr>
          <w:t>Erro! Marcador não definido.</w:t>
        </w:r>
        <w:r w:rsidR="008B389D">
          <w:rPr>
            <w:webHidden/>
          </w:rPr>
          <w:fldChar w:fldCharType="end"/>
        </w:r>
      </w:hyperlink>
    </w:p>
    <w:p w14:paraId="69588E70" w14:textId="342AC2B5" w:rsidR="008B389D" w:rsidRDefault="00C96ABE">
      <w:pPr>
        <w:pStyle w:val="ndice1"/>
        <w:tabs>
          <w:tab w:val="left" w:pos="440"/>
        </w:tabs>
        <w:rPr>
          <w:rFonts w:asciiTheme="minorHAnsi" w:eastAsiaTheme="minorEastAsia" w:hAnsiTheme="minorHAnsi"/>
          <w:b w:val="0"/>
          <w:lang w:eastAsia="pt-PT"/>
        </w:rPr>
      </w:pPr>
      <w:hyperlink w:anchor="_Toc10591023" w:history="1">
        <w:r w:rsidR="008B389D" w:rsidRPr="00091796">
          <w:rPr>
            <w:rStyle w:val="Hiperligao"/>
          </w:rPr>
          <w:t>3.</w:t>
        </w:r>
        <w:r w:rsidR="008B389D">
          <w:rPr>
            <w:rFonts w:asciiTheme="minorHAnsi" w:eastAsiaTheme="minorEastAsia" w:hAnsiTheme="minorHAnsi"/>
            <w:b w:val="0"/>
            <w:lang w:eastAsia="pt-PT"/>
          </w:rPr>
          <w:tab/>
        </w:r>
        <w:r w:rsidR="008B389D" w:rsidRPr="00091796">
          <w:rPr>
            <w:rStyle w:val="Hiperligao"/>
          </w:rPr>
          <w:t>Projeto</w:t>
        </w:r>
        <w:r w:rsidR="008B389D">
          <w:rPr>
            <w:webHidden/>
          </w:rPr>
          <w:tab/>
        </w:r>
        <w:r w:rsidR="008B389D">
          <w:rPr>
            <w:webHidden/>
          </w:rPr>
          <w:fldChar w:fldCharType="begin"/>
        </w:r>
        <w:r w:rsidR="008B389D">
          <w:rPr>
            <w:webHidden/>
          </w:rPr>
          <w:instrText xml:space="preserve"> PAGEREF _Toc10591023 \h </w:instrText>
        </w:r>
        <w:r w:rsidR="008B389D">
          <w:rPr>
            <w:webHidden/>
          </w:rPr>
          <w:fldChar w:fldCharType="separate"/>
        </w:r>
        <w:r w:rsidR="003A0E33">
          <w:rPr>
            <w:b w:val="0"/>
            <w:bCs/>
            <w:webHidden/>
          </w:rPr>
          <w:t>Erro! Marcador não definido.</w:t>
        </w:r>
        <w:r w:rsidR="008B389D">
          <w:rPr>
            <w:webHidden/>
          </w:rPr>
          <w:fldChar w:fldCharType="end"/>
        </w:r>
      </w:hyperlink>
    </w:p>
    <w:p w14:paraId="055D4950" w14:textId="41A00A7E" w:rsidR="008B389D" w:rsidRDefault="00C96ABE">
      <w:pPr>
        <w:pStyle w:val="ndice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lang w:eastAsia="pt-PT"/>
        </w:rPr>
      </w:pPr>
      <w:hyperlink w:anchor="_Toc10591024" w:history="1">
        <w:r w:rsidR="008B389D" w:rsidRPr="00091796">
          <w:rPr>
            <w:rStyle w:val="Hiperligao"/>
            <w:noProof/>
          </w:rPr>
          <w:t>3.1.</w:t>
        </w:r>
        <w:r w:rsidR="008B389D">
          <w:rPr>
            <w:rFonts w:asciiTheme="minorHAnsi" w:eastAsiaTheme="minorEastAsia" w:hAnsiTheme="minorHAnsi"/>
            <w:noProof/>
            <w:lang w:eastAsia="pt-PT"/>
          </w:rPr>
          <w:tab/>
        </w:r>
        <w:r w:rsidR="008B389D" w:rsidRPr="00091796">
          <w:rPr>
            <w:rStyle w:val="Hiperligao"/>
            <w:noProof/>
          </w:rPr>
          <w:t>Tema</w:t>
        </w:r>
        <w:r w:rsidR="008B389D">
          <w:rPr>
            <w:noProof/>
            <w:webHidden/>
          </w:rPr>
          <w:tab/>
        </w:r>
        <w:r w:rsidR="008B389D">
          <w:rPr>
            <w:noProof/>
            <w:webHidden/>
          </w:rPr>
          <w:fldChar w:fldCharType="begin"/>
        </w:r>
        <w:r w:rsidR="008B389D">
          <w:rPr>
            <w:noProof/>
            <w:webHidden/>
          </w:rPr>
          <w:instrText xml:space="preserve"> PAGEREF _Toc10591024 \h </w:instrText>
        </w:r>
        <w:r w:rsidR="008B389D">
          <w:rPr>
            <w:noProof/>
            <w:webHidden/>
          </w:rPr>
          <w:fldChar w:fldCharType="separate"/>
        </w:r>
        <w:r w:rsidR="003A0E33">
          <w:rPr>
            <w:b/>
            <w:bCs/>
            <w:noProof/>
            <w:webHidden/>
          </w:rPr>
          <w:t>Erro! Marcador não definido.</w:t>
        </w:r>
        <w:r w:rsidR="008B389D">
          <w:rPr>
            <w:noProof/>
            <w:webHidden/>
          </w:rPr>
          <w:fldChar w:fldCharType="end"/>
        </w:r>
      </w:hyperlink>
    </w:p>
    <w:p w14:paraId="66D247BE" w14:textId="2939B52E" w:rsidR="008B389D" w:rsidRDefault="00C96ABE">
      <w:pPr>
        <w:pStyle w:val="ndice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lang w:eastAsia="pt-PT"/>
        </w:rPr>
      </w:pPr>
      <w:hyperlink w:anchor="_Toc10591025" w:history="1">
        <w:r w:rsidR="008B389D" w:rsidRPr="00091796">
          <w:rPr>
            <w:rStyle w:val="Hiperligao"/>
            <w:noProof/>
          </w:rPr>
          <w:t>3.2.</w:t>
        </w:r>
        <w:r w:rsidR="008B389D">
          <w:rPr>
            <w:rFonts w:asciiTheme="minorHAnsi" w:eastAsiaTheme="minorEastAsia" w:hAnsiTheme="minorHAnsi"/>
            <w:noProof/>
            <w:lang w:eastAsia="pt-PT"/>
          </w:rPr>
          <w:tab/>
        </w:r>
        <w:r w:rsidR="008B389D" w:rsidRPr="00091796">
          <w:rPr>
            <w:rStyle w:val="Hiperligao"/>
            <w:noProof/>
          </w:rPr>
          <w:t>Objetivos do projeto</w:t>
        </w:r>
        <w:r w:rsidR="008B389D">
          <w:rPr>
            <w:noProof/>
            <w:webHidden/>
          </w:rPr>
          <w:tab/>
        </w:r>
        <w:r w:rsidR="008B389D">
          <w:rPr>
            <w:noProof/>
            <w:webHidden/>
          </w:rPr>
          <w:fldChar w:fldCharType="begin"/>
        </w:r>
        <w:r w:rsidR="008B389D">
          <w:rPr>
            <w:noProof/>
            <w:webHidden/>
          </w:rPr>
          <w:instrText xml:space="preserve"> PAGEREF _Toc10591025 \h </w:instrText>
        </w:r>
        <w:r w:rsidR="008B389D">
          <w:rPr>
            <w:noProof/>
            <w:webHidden/>
          </w:rPr>
          <w:fldChar w:fldCharType="separate"/>
        </w:r>
        <w:r w:rsidR="003A0E33">
          <w:rPr>
            <w:b/>
            <w:bCs/>
            <w:noProof/>
            <w:webHidden/>
          </w:rPr>
          <w:t>Erro! Marcador não definido.</w:t>
        </w:r>
        <w:r w:rsidR="008B389D">
          <w:rPr>
            <w:noProof/>
            <w:webHidden/>
          </w:rPr>
          <w:fldChar w:fldCharType="end"/>
        </w:r>
      </w:hyperlink>
    </w:p>
    <w:p w14:paraId="2C174161" w14:textId="17C71C6F" w:rsidR="008B389D" w:rsidRDefault="00C96ABE">
      <w:pPr>
        <w:pStyle w:val="ndice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lang w:eastAsia="pt-PT"/>
        </w:rPr>
      </w:pPr>
      <w:hyperlink w:anchor="_Toc10591026" w:history="1">
        <w:r w:rsidR="008B389D" w:rsidRPr="00091796">
          <w:rPr>
            <w:rStyle w:val="Hiperligao"/>
            <w:noProof/>
          </w:rPr>
          <w:t>3.3.</w:t>
        </w:r>
        <w:r w:rsidR="008B389D">
          <w:rPr>
            <w:rFonts w:asciiTheme="minorHAnsi" w:eastAsiaTheme="minorEastAsia" w:hAnsiTheme="minorHAnsi"/>
            <w:noProof/>
            <w:lang w:eastAsia="pt-PT"/>
          </w:rPr>
          <w:tab/>
        </w:r>
        <w:r w:rsidR="008B389D" w:rsidRPr="00091796">
          <w:rPr>
            <w:rStyle w:val="Hiperligao"/>
            <w:noProof/>
          </w:rPr>
          <w:t>Vantagens do projeto</w:t>
        </w:r>
        <w:r w:rsidR="008B389D">
          <w:rPr>
            <w:noProof/>
            <w:webHidden/>
          </w:rPr>
          <w:tab/>
        </w:r>
        <w:r w:rsidR="008B389D">
          <w:rPr>
            <w:noProof/>
            <w:webHidden/>
          </w:rPr>
          <w:fldChar w:fldCharType="begin"/>
        </w:r>
        <w:r w:rsidR="008B389D">
          <w:rPr>
            <w:noProof/>
            <w:webHidden/>
          </w:rPr>
          <w:instrText xml:space="preserve"> PAGEREF _Toc10591026 \h </w:instrText>
        </w:r>
        <w:r w:rsidR="008B389D">
          <w:rPr>
            <w:noProof/>
            <w:webHidden/>
          </w:rPr>
          <w:fldChar w:fldCharType="separate"/>
        </w:r>
        <w:r w:rsidR="003A0E33">
          <w:rPr>
            <w:b/>
            <w:bCs/>
            <w:noProof/>
            <w:webHidden/>
          </w:rPr>
          <w:t>Erro! Marcador não definido.</w:t>
        </w:r>
        <w:r w:rsidR="008B389D">
          <w:rPr>
            <w:noProof/>
            <w:webHidden/>
          </w:rPr>
          <w:fldChar w:fldCharType="end"/>
        </w:r>
      </w:hyperlink>
    </w:p>
    <w:p w14:paraId="1333FBA9" w14:textId="09E3DA0C" w:rsidR="008B389D" w:rsidRDefault="00C96ABE">
      <w:pPr>
        <w:pStyle w:val="ndice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lang w:eastAsia="pt-PT"/>
        </w:rPr>
      </w:pPr>
      <w:hyperlink w:anchor="_Toc10591027" w:history="1">
        <w:r w:rsidR="008B389D" w:rsidRPr="00091796">
          <w:rPr>
            <w:rStyle w:val="Hiperligao"/>
            <w:noProof/>
          </w:rPr>
          <w:t>3.4.</w:t>
        </w:r>
        <w:r w:rsidR="008B389D">
          <w:rPr>
            <w:rFonts w:asciiTheme="minorHAnsi" w:eastAsiaTheme="minorEastAsia" w:hAnsiTheme="minorHAnsi"/>
            <w:noProof/>
            <w:lang w:eastAsia="pt-PT"/>
          </w:rPr>
          <w:tab/>
        </w:r>
        <w:r w:rsidR="008B389D" w:rsidRPr="00091796">
          <w:rPr>
            <w:rStyle w:val="Hiperligao"/>
            <w:noProof/>
          </w:rPr>
          <w:t>Pesquisa de informação para a elaboração do projeto</w:t>
        </w:r>
        <w:r w:rsidR="008B389D">
          <w:rPr>
            <w:noProof/>
            <w:webHidden/>
          </w:rPr>
          <w:tab/>
        </w:r>
        <w:r w:rsidR="008B389D">
          <w:rPr>
            <w:noProof/>
            <w:webHidden/>
          </w:rPr>
          <w:fldChar w:fldCharType="begin"/>
        </w:r>
        <w:r w:rsidR="008B389D">
          <w:rPr>
            <w:noProof/>
            <w:webHidden/>
          </w:rPr>
          <w:instrText xml:space="preserve"> PAGEREF _Toc10591027 \h </w:instrText>
        </w:r>
        <w:r w:rsidR="008B389D">
          <w:rPr>
            <w:noProof/>
            <w:webHidden/>
          </w:rPr>
          <w:fldChar w:fldCharType="separate"/>
        </w:r>
        <w:r w:rsidR="003A0E33">
          <w:rPr>
            <w:b/>
            <w:bCs/>
            <w:noProof/>
            <w:webHidden/>
          </w:rPr>
          <w:t>Erro! Marcador não definido.</w:t>
        </w:r>
        <w:r w:rsidR="008B389D">
          <w:rPr>
            <w:noProof/>
            <w:webHidden/>
          </w:rPr>
          <w:fldChar w:fldCharType="end"/>
        </w:r>
      </w:hyperlink>
    </w:p>
    <w:p w14:paraId="4C4A3891" w14:textId="67051220" w:rsidR="008B389D" w:rsidRDefault="00C96ABE">
      <w:pPr>
        <w:pStyle w:val="ndice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lang w:eastAsia="pt-PT"/>
        </w:rPr>
      </w:pPr>
      <w:hyperlink w:anchor="_Toc10591028" w:history="1">
        <w:r w:rsidR="008B389D" w:rsidRPr="00091796">
          <w:rPr>
            <w:rStyle w:val="Hiperligao"/>
            <w:noProof/>
          </w:rPr>
          <w:t>3.5.</w:t>
        </w:r>
        <w:r w:rsidR="008B389D">
          <w:rPr>
            <w:rFonts w:asciiTheme="minorHAnsi" w:eastAsiaTheme="minorEastAsia" w:hAnsiTheme="minorHAnsi"/>
            <w:noProof/>
            <w:lang w:eastAsia="pt-PT"/>
          </w:rPr>
          <w:tab/>
        </w:r>
        <w:r w:rsidR="008B389D" w:rsidRPr="00091796">
          <w:rPr>
            <w:rStyle w:val="Hiperligao"/>
            <w:noProof/>
          </w:rPr>
          <w:t>Etapas do projeto</w:t>
        </w:r>
        <w:r w:rsidR="008B389D">
          <w:rPr>
            <w:noProof/>
            <w:webHidden/>
          </w:rPr>
          <w:tab/>
        </w:r>
        <w:r w:rsidR="008B389D">
          <w:rPr>
            <w:noProof/>
            <w:webHidden/>
          </w:rPr>
          <w:fldChar w:fldCharType="begin"/>
        </w:r>
        <w:r w:rsidR="008B389D">
          <w:rPr>
            <w:noProof/>
            <w:webHidden/>
          </w:rPr>
          <w:instrText xml:space="preserve"> PAGEREF _Toc10591028 \h </w:instrText>
        </w:r>
        <w:r w:rsidR="008B389D">
          <w:rPr>
            <w:noProof/>
            <w:webHidden/>
          </w:rPr>
          <w:fldChar w:fldCharType="separate"/>
        </w:r>
        <w:r w:rsidR="003A0E33">
          <w:rPr>
            <w:b/>
            <w:bCs/>
            <w:noProof/>
            <w:webHidden/>
          </w:rPr>
          <w:t>Erro! Marcador não definido.</w:t>
        </w:r>
        <w:r w:rsidR="008B389D">
          <w:rPr>
            <w:noProof/>
            <w:webHidden/>
          </w:rPr>
          <w:fldChar w:fldCharType="end"/>
        </w:r>
      </w:hyperlink>
    </w:p>
    <w:p w14:paraId="5668F907" w14:textId="052DA90A" w:rsidR="008B389D" w:rsidRDefault="00C96ABE">
      <w:pPr>
        <w:pStyle w:val="ndice1"/>
        <w:tabs>
          <w:tab w:val="left" w:pos="440"/>
        </w:tabs>
        <w:rPr>
          <w:rFonts w:asciiTheme="minorHAnsi" w:eastAsiaTheme="minorEastAsia" w:hAnsiTheme="minorHAnsi"/>
          <w:b w:val="0"/>
          <w:lang w:eastAsia="pt-PT"/>
        </w:rPr>
      </w:pPr>
      <w:hyperlink w:anchor="_Toc10591029" w:history="1">
        <w:r w:rsidR="008B389D" w:rsidRPr="00091796">
          <w:rPr>
            <w:rStyle w:val="Hiperligao"/>
          </w:rPr>
          <w:t>4.</w:t>
        </w:r>
        <w:r w:rsidR="008B389D">
          <w:rPr>
            <w:rFonts w:asciiTheme="minorHAnsi" w:eastAsiaTheme="minorEastAsia" w:hAnsiTheme="minorHAnsi"/>
            <w:b w:val="0"/>
            <w:lang w:eastAsia="pt-PT"/>
          </w:rPr>
          <w:tab/>
        </w:r>
        <w:r w:rsidR="008B389D" w:rsidRPr="00091796">
          <w:rPr>
            <w:rStyle w:val="Hiperligao"/>
          </w:rPr>
          <w:t>Conclusão</w:t>
        </w:r>
        <w:r w:rsidR="008B389D">
          <w:rPr>
            <w:webHidden/>
          </w:rPr>
          <w:tab/>
        </w:r>
        <w:r w:rsidR="008B389D">
          <w:rPr>
            <w:webHidden/>
          </w:rPr>
          <w:fldChar w:fldCharType="begin"/>
        </w:r>
        <w:r w:rsidR="008B389D">
          <w:rPr>
            <w:webHidden/>
          </w:rPr>
          <w:instrText xml:space="preserve"> PAGEREF _Toc10591029 \h </w:instrText>
        </w:r>
        <w:r w:rsidR="008B389D">
          <w:rPr>
            <w:webHidden/>
          </w:rPr>
          <w:fldChar w:fldCharType="separate"/>
        </w:r>
        <w:r w:rsidR="003A0E33">
          <w:rPr>
            <w:b w:val="0"/>
            <w:bCs/>
            <w:webHidden/>
          </w:rPr>
          <w:t>Erro! Marcador não definido.</w:t>
        </w:r>
        <w:r w:rsidR="008B389D">
          <w:rPr>
            <w:webHidden/>
          </w:rPr>
          <w:fldChar w:fldCharType="end"/>
        </w:r>
      </w:hyperlink>
    </w:p>
    <w:p w14:paraId="14266008" w14:textId="6830BE6E" w:rsidR="008B389D" w:rsidRDefault="00C96ABE">
      <w:pPr>
        <w:pStyle w:val="ndice1"/>
        <w:tabs>
          <w:tab w:val="left" w:pos="440"/>
        </w:tabs>
        <w:rPr>
          <w:rFonts w:asciiTheme="minorHAnsi" w:eastAsiaTheme="minorEastAsia" w:hAnsiTheme="minorHAnsi"/>
          <w:b w:val="0"/>
          <w:lang w:eastAsia="pt-PT"/>
        </w:rPr>
      </w:pPr>
      <w:hyperlink w:anchor="_Toc10591030" w:history="1">
        <w:r w:rsidR="008B389D" w:rsidRPr="00091796">
          <w:rPr>
            <w:rStyle w:val="Hiperligao"/>
          </w:rPr>
          <w:t>5.</w:t>
        </w:r>
        <w:r w:rsidR="008B389D">
          <w:rPr>
            <w:rFonts w:asciiTheme="minorHAnsi" w:eastAsiaTheme="minorEastAsia" w:hAnsiTheme="minorHAnsi"/>
            <w:b w:val="0"/>
            <w:lang w:eastAsia="pt-PT"/>
          </w:rPr>
          <w:tab/>
        </w:r>
        <w:r w:rsidR="008B389D" w:rsidRPr="00091796">
          <w:rPr>
            <w:rStyle w:val="Hiperligao"/>
          </w:rPr>
          <w:t>Sitegrafia</w:t>
        </w:r>
        <w:r w:rsidR="008B389D">
          <w:rPr>
            <w:webHidden/>
          </w:rPr>
          <w:tab/>
        </w:r>
        <w:r w:rsidR="008B389D">
          <w:rPr>
            <w:webHidden/>
          </w:rPr>
          <w:fldChar w:fldCharType="begin"/>
        </w:r>
        <w:r w:rsidR="008B389D">
          <w:rPr>
            <w:webHidden/>
          </w:rPr>
          <w:instrText xml:space="preserve"> PAGEREF _Toc10591030 \h </w:instrText>
        </w:r>
        <w:r w:rsidR="008B389D">
          <w:rPr>
            <w:webHidden/>
          </w:rPr>
        </w:r>
        <w:r w:rsidR="008B389D">
          <w:rPr>
            <w:webHidden/>
          </w:rPr>
          <w:fldChar w:fldCharType="separate"/>
        </w:r>
        <w:r w:rsidR="003A0E33">
          <w:rPr>
            <w:webHidden/>
          </w:rPr>
          <w:t>8</w:t>
        </w:r>
        <w:r w:rsidR="008B389D">
          <w:rPr>
            <w:webHidden/>
          </w:rPr>
          <w:fldChar w:fldCharType="end"/>
        </w:r>
      </w:hyperlink>
    </w:p>
    <w:p w14:paraId="1F3EC842" w14:textId="6FDA1CCC" w:rsidR="008B389D" w:rsidRDefault="00C96ABE">
      <w:pPr>
        <w:pStyle w:val="ndice1"/>
        <w:tabs>
          <w:tab w:val="left" w:pos="440"/>
        </w:tabs>
        <w:rPr>
          <w:rFonts w:asciiTheme="minorHAnsi" w:eastAsiaTheme="minorEastAsia" w:hAnsiTheme="minorHAnsi"/>
          <w:b w:val="0"/>
          <w:lang w:eastAsia="pt-PT"/>
        </w:rPr>
      </w:pPr>
      <w:hyperlink w:anchor="_Toc10591031" w:history="1">
        <w:r w:rsidR="008B389D" w:rsidRPr="00091796">
          <w:rPr>
            <w:rStyle w:val="Hiperligao"/>
          </w:rPr>
          <w:t>6.</w:t>
        </w:r>
        <w:r w:rsidR="008B389D">
          <w:rPr>
            <w:rFonts w:asciiTheme="minorHAnsi" w:eastAsiaTheme="minorEastAsia" w:hAnsiTheme="minorHAnsi"/>
            <w:b w:val="0"/>
            <w:lang w:eastAsia="pt-PT"/>
          </w:rPr>
          <w:tab/>
        </w:r>
        <w:r w:rsidR="008B389D" w:rsidRPr="00091796">
          <w:rPr>
            <w:rStyle w:val="Hiperligao"/>
          </w:rPr>
          <w:t>Anexos</w:t>
        </w:r>
        <w:r w:rsidR="008B389D">
          <w:rPr>
            <w:webHidden/>
          </w:rPr>
          <w:tab/>
        </w:r>
        <w:r w:rsidR="008B389D">
          <w:rPr>
            <w:webHidden/>
          </w:rPr>
          <w:fldChar w:fldCharType="begin"/>
        </w:r>
        <w:r w:rsidR="008B389D">
          <w:rPr>
            <w:webHidden/>
          </w:rPr>
          <w:instrText xml:space="preserve"> PAGEREF _Toc10591031 \h </w:instrText>
        </w:r>
        <w:r w:rsidR="008B389D">
          <w:rPr>
            <w:webHidden/>
          </w:rPr>
          <w:fldChar w:fldCharType="separate"/>
        </w:r>
        <w:r w:rsidR="003A0E33">
          <w:rPr>
            <w:b w:val="0"/>
            <w:bCs/>
            <w:webHidden/>
          </w:rPr>
          <w:t>Erro! Marcador não definido.</w:t>
        </w:r>
        <w:r w:rsidR="008B389D">
          <w:rPr>
            <w:webHidden/>
          </w:rPr>
          <w:fldChar w:fldCharType="end"/>
        </w:r>
      </w:hyperlink>
    </w:p>
    <w:p w14:paraId="46954C0A" w14:textId="05D9AABC" w:rsidR="008B389D" w:rsidRDefault="00C96ABE">
      <w:pPr>
        <w:pStyle w:val="ndice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lang w:eastAsia="pt-PT"/>
        </w:rPr>
      </w:pPr>
      <w:hyperlink w:anchor="_Toc10591032" w:history="1">
        <w:r w:rsidR="008B389D" w:rsidRPr="00091796">
          <w:rPr>
            <w:rStyle w:val="Hiperligao"/>
            <w:noProof/>
          </w:rPr>
          <w:t>6.2.</w:t>
        </w:r>
        <w:r w:rsidR="008B389D">
          <w:rPr>
            <w:rFonts w:asciiTheme="minorHAnsi" w:eastAsiaTheme="minorEastAsia" w:hAnsiTheme="minorHAnsi"/>
            <w:noProof/>
            <w:lang w:eastAsia="pt-PT"/>
          </w:rPr>
          <w:tab/>
        </w:r>
        <w:r w:rsidR="008B389D" w:rsidRPr="00091796">
          <w:rPr>
            <w:rStyle w:val="Hiperligao"/>
            <w:noProof/>
          </w:rPr>
          <w:t>HTML/PHP/JavaScript/CSS</w:t>
        </w:r>
        <w:r w:rsidR="008B389D">
          <w:rPr>
            <w:noProof/>
            <w:webHidden/>
          </w:rPr>
          <w:tab/>
        </w:r>
        <w:r w:rsidR="008B389D">
          <w:rPr>
            <w:noProof/>
            <w:webHidden/>
          </w:rPr>
          <w:fldChar w:fldCharType="begin"/>
        </w:r>
        <w:r w:rsidR="008B389D">
          <w:rPr>
            <w:noProof/>
            <w:webHidden/>
          </w:rPr>
          <w:instrText xml:space="preserve"> PAGEREF _Toc10591032 \h </w:instrText>
        </w:r>
        <w:r w:rsidR="008B389D">
          <w:rPr>
            <w:noProof/>
            <w:webHidden/>
          </w:rPr>
          <w:fldChar w:fldCharType="separate"/>
        </w:r>
        <w:r w:rsidR="003A0E33">
          <w:rPr>
            <w:b/>
            <w:bCs/>
            <w:noProof/>
            <w:webHidden/>
          </w:rPr>
          <w:t>Erro! Marcador não definido.</w:t>
        </w:r>
        <w:r w:rsidR="008B389D">
          <w:rPr>
            <w:noProof/>
            <w:webHidden/>
          </w:rPr>
          <w:fldChar w:fldCharType="end"/>
        </w:r>
      </w:hyperlink>
    </w:p>
    <w:p w14:paraId="3EB54C09" w14:textId="1ED7EB1C" w:rsidR="00F777F8" w:rsidRDefault="006E01F1">
      <w:pPr>
        <w:sectPr w:rsidR="00F777F8" w:rsidSect="008B389D">
          <w:headerReference w:type="default" r:id="rId13"/>
          <w:footerReference w:type="default" r:id="rId14"/>
          <w:pgSz w:w="11906" w:h="16838"/>
          <w:pgMar w:top="1418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14:paraId="184A4859" w14:textId="77777777" w:rsidR="007B2D9E" w:rsidRPr="007B2D9E" w:rsidRDefault="007B2D9E" w:rsidP="007621EA">
      <w:pPr>
        <w:pStyle w:val="Ttulo1"/>
        <w:rPr>
          <w:sz w:val="2"/>
          <w:szCs w:val="2"/>
        </w:rPr>
      </w:pPr>
    </w:p>
    <w:p w14:paraId="7AAB02D5" w14:textId="77777777" w:rsidR="00EA58B4" w:rsidRDefault="00BF23FB" w:rsidP="00EA58B4">
      <w:pPr>
        <w:pStyle w:val="TituloSubSeccao"/>
        <w:numPr>
          <w:ilvl w:val="3"/>
          <w:numId w:val="6"/>
        </w:numPr>
      </w:pP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C869D7" wp14:editId="119132C0">
                <wp:simplePos x="0" y="0"/>
                <wp:positionH relativeFrom="column">
                  <wp:posOffset>-142875</wp:posOffset>
                </wp:positionH>
                <wp:positionV relativeFrom="paragraph">
                  <wp:posOffset>6546850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736A40" w14:textId="0AADFB59" w:rsidR="00CF6D1E" w:rsidRPr="00C935A3" w:rsidRDefault="00CF6D1E" w:rsidP="00BF23FB">
                            <w:pPr>
                              <w:pStyle w:val="Legenda"/>
                              <w:rPr>
                                <w:rFonts w:cs="Arial"/>
                                <w:b/>
                                <w:caps/>
                                <w:noProof/>
                                <w:sz w:val="24"/>
                                <w:szCs w:val="26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3A0E3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Página principal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C869D7" id="_x0000_t202" coordsize="21600,21600" o:spt="202" path="m,l,21600r21600,l21600,xe">
                <v:stroke joinstyle="miter"/>
                <v:path gradientshapeok="t" o:connecttype="rect"/>
              </v:shapetype>
              <v:shape id="Caixa de texto 32" o:spid="_x0000_s1026" type="#_x0000_t202" style="position:absolute;left:0;text-align:left;margin-left:-11.25pt;margin-top:515.5pt;width:453.5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" stroked="f">
                <v:textbox style="mso-fit-shape-to-text:t" inset="0,0,0,0">
                  <w:txbxContent>
                    <w:p w14:paraId="31736A40" w14:textId="0AADFB59" w:rsidR="00CF6D1E" w:rsidRPr="00C935A3" w:rsidRDefault="00CF6D1E" w:rsidP="00BF23FB">
                      <w:pPr>
                        <w:pStyle w:val="Legenda"/>
                        <w:rPr>
                          <w:rFonts w:cs="Arial"/>
                          <w:b/>
                          <w:caps/>
                          <w:noProof/>
                          <w:sz w:val="24"/>
                          <w:szCs w:val="26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3A0E33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Página principal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sz w:val="24"/>
        </w:rPr>
        <w:drawing>
          <wp:anchor distT="0" distB="0" distL="114300" distR="114300" simplePos="0" relativeHeight="251668480" behindDoc="0" locked="0" layoutInCell="1" allowOverlap="1" wp14:anchorId="0A54BAD5" wp14:editId="6F903100">
            <wp:simplePos x="0" y="0"/>
            <wp:positionH relativeFrom="margin">
              <wp:posOffset>-142875</wp:posOffset>
            </wp:positionH>
            <wp:positionV relativeFrom="paragraph">
              <wp:posOffset>3680460</wp:posOffset>
            </wp:positionV>
            <wp:extent cx="5760085" cy="2809240"/>
            <wp:effectExtent l="0" t="0" r="0" b="0"/>
            <wp:wrapThrough wrapText="bothSides">
              <wp:wrapPolygon edited="0">
                <wp:start x="0" y="0"/>
                <wp:lineTo x="0" y="21385"/>
                <wp:lineTo x="21502" y="21385"/>
                <wp:lineTo x="21502" y="0"/>
                <wp:lineTo x="0" y="0"/>
              </wp:wrapPolygon>
            </wp:wrapThrough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B4D2FA" wp14:editId="790E6B9A">
                <wp:simplePos x="0" y="0"/>
                <wp:positionH relativeFrom="column">
                  <wp:posOffset>-123825</wp:posOffset>
                </wp:positionH>
                <wp:positionV relativeFrom="paragraph">
                  <wp:posOffset>3348990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9BF088" w14:textId="07EB271D" w:rsidR="00CF6D1E" w:rsidRPr="00845C23" w:rsidRDefault="00CF6D1E" w:rsidP="00BF23FB">
                            <w:pPr>
                              <w:pStyle w:val="Legenda"/>
                              <w:rPr>
                                <w:rFonts w:cs="Arial"/>
                                <w:b/>
                                <w:caps/>
                                <w:noProof/>
                                <w:sz w:val="24"/>
                                <w:szCs w:val="26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3A0E3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Página principal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4D2FA" id="Caixa de texto 31" o:spid="_x0000_s1027" type="#_x0000_t202" style="position:absolute;left:0;text-align:left;margin-left:-9.75pt;margin-top:263.7pt;width:453.5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" stroked="f">
                <v:textbox style="mso-fit-shape-to-text:t" inset="0,0,0,0">
                  <w:txbxContent>
                    <w:p w14:paraId="629BF088" w14:textId="07EB271D" w:rsidR="00CF6D1E" w:rsidRPr="00845C23" w:rsidRDefault="00CF6D1E" w:rsidP="00BF23FB">
                      <w:pPr>
                        <w:pStyle w:val="Legenda"/>
                        <w:rPr>
                          <w:rFonts w:cs="Arial"/>
                          <w:b/>
                          <w:caps/>
                          <w:noProof/>
                          <w:sz w:val="24"/>
                          <w:szCs w:val="26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3A0E33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Página principal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11D99">
        <w:rPr>
          <w:sz w:val="24"/>
        </w:rPr>
        <w:drawing>
          <wp:anchor distT="0" distB="0" distL="114300" distR="114300" simplePos="0" relativeHeight="251667456" behindDoc="0" locked="0" layoutInCell="1" allowOverlap="1" wp14:anchorId="3942E849" wp14:editId="56D5FD61">
            <wp:simplePos x="0" y="0"/>
            <wp:positionH relativeFrom="margin">
              <wp:posOffset>-123825</wp:posOffset>
            </wp:positionH>
            <wp:positionV relativeFrom="paragraph">
              <wp:posOffset>476250</wp:posOffset>
            </wp:positionV>
            <wp:extent cx="5760085" cy="2815590"/>
            <wp:effectExtent l="0" t="0" r="0" b="3810"/>
            <wp:wrapThrough wrapText="bothSides">
              <wp:wrapPolygon edited="0">
                <wp:start x="0" y="0"/>
                <wp:lineTo x="0" y="21483"/>
                <wp:lineTo x="21502" y="21483"/>
                <wp:lineTo x="21502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79DD">
        <w:t>Página principal</w:t>
      </w:r>
    </w:p>
    <w:p w14:paraId="0D9891F4" w14:textId="77777777" w:rsidR="00EA58B4" w:rsidRPr="00EA58B4" w:rsidRDefault="00BF23FB" w:rsidP="00EA58B4">
      <w:pPr>
        <w:spacing w:before="0" w:after="200" w:line="276" w:lineRule="auto"/>
        <w:jc w:val="left"/>
        <w:rPr>
          <w:rFonts w:cs="Arial"/>
          <w:b/>
          <w:caps/>
          <w:noProof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66494D" wp14:editId="711711B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7423785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91840" w14:textId="7663FBB0" w:rsidR="00CF6D1E" w:rsidRPr="00872A09" w:rsidRDefault="00CF6D1E" w:rsidP="00BF23FB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3A0E33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Página principal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6494D" id="Caixa de texto 33" o:spid="_x0000_s1028" type="#_x0000_t202" style="position:absolute;margin-left:-12pt;margin-top:584.55pt;width:453.5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" stroked="f">
                <v:textbox style="mso-fit-shape-to-text:t" inset="0,0,0,0">
                  <w:txbxContent>
                    <w:p w14:paraId="02591840" w14:textId="7663FBB0" w:rsidR="00CF6D1E" w:rsidRPr="00872A09" w:rsidRDefault="00CF6D1E" w:rsidP="00BF23FB">
                      <w:pPr>
                        <w:pStyle w:val="Legenda"/>
                        <w:rPr>
                          <w:sz w:val="24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3A0E33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Página principal 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</w:rPr>
        <w:drawing>
          <wp:anchor distT="0" distB="0" distL="114300" distR="114300" simplePos="0" relativeHeight="251669504" behindDoc="0" locked="0" layoutInCell="1" allowOverlap="1" wp14:anchorId="1D0FBEA0" wp14:editId="0010C07E">
            <wp:simplePos x="0" y="0"/>
            <wp:positionH relativeFrom="margin">
              <wp:posOffset>-152400</wp:posOffset>
            </wp:positionH>
            <wp:positionV relativeFrom="paragraph">
              <wp:posOffset>6571615</wp:posOffset>
            </wp:positionV>
            <wp:extent cx="5760085" cy="795020"/>
            <wp:effectExtent l="0" t="0" r="0" b="5080"/>
            <wp:wrapThrough wrapText="bothSides">
              <wp:wrapPolygon edited="0">
                <wp:start x="0" y="0"/>
                <wp:lineTo x="0" y="21220"/>
                <wp:lineTo x="21502" y="21220"/>
                <wp:lineTo x="21502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58B4">
        <w:br w:type="page"/>
      </w:r>
    </w:p>
    <w:p w14:paraId="3123F8C3" w14:textId="77777777" w:rsidR="00E30098" w:rsidRPr="00B14D95" w:rsidRDefault="00E30098" w:rsidP="00B14D95">
      <w:pPr>
        <w:pStyle w:val="PargrafodaLista"/>
        <w:numPr>
          <w:ilvl w:val="0"/>
          <w:numId w:val="28"/>
        </w:numPr>
        <w:rPr>
          <w:sz w:val="24"/>
        </w:rPr>
      </w:pPr>
      <w:r w:rsidRPr="00B14D95">
        <w:rPr>
          <w:sz w:val="24"/>
        </w:rPr>
        <w:lastRenderedPageBreak/>
        <w:t>A barra de acesso rápido no topo com:</w:t>
      </w:r>
    </w:p>
    <w:p w14:paraId="4C0B1061" w14:textId="77777777" w:rsidR="00E30098" w:rsidRDefault="00E30098" w:rsidP="00B14D95">
      <w:pPr>
        <w:pStyle w:val="PargrafodaLista"/>
        <w:numPr>
          <w:ilvl w:val="1"/>
          <w:numId w:val="25"/>
        </w:numPr>
        <w:rPr>
          <w:sz w:val="24"/>
        </w:rPr>
      </w:pPr>
      <w:r>
        <w:rPr>
          <w:sz w:val="24"/>
        </w:rPr>
        <w:t xml:space="preserve">Botão </w:t>
      </w:r>
      <w:r w:rsidR="00B14D95">
        <w:rPr>
          <w:sz w:val="24"/>
        </w:rPr>
        <w:t xml:space="preserve">[logo + título] </w:t>
      </w:r>
      <w:r>
        <w:rPr>
          <w:sz w:val="24"/>
        </w:rPr>
        <w:t xml:space="preserve">de atualização da página (esquerda) </w:t>
      </w:r>
      <w:r w:rsidR="00B14D95">
        <w:rPr>
          <w:sz w:val="24"/>
        </w:rPr>
        <w:t>-</w:t>
      </w:r>
      <w:r>
        <w:rPr>
          <w:sz w:val="24"/>
        </w:rPr>
        <w:t xml:space="preserve"> Atualiza a página e todos os seus conteúdos;</w:t>
      </w:r>
    </w:p>
    <w:p w14:paraId="5F803446" w14:textId="77777777" w:rsidR="00E30098" w:rsidRPr="00E30098" w:rsidRDefault="00BF23FB" w:rsidP="00B14D95">
      <w:pPr>
        <w:pStyle w:val="PargrafodaLista"/>
        <w:numPr>
          <w:ilvl w:val="1"/>
          <w:numId w:val="25"/>
        </w:num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B55660" wp14:editId="50BF67FC">
                <wp:simplePos x="0" y="0"/>
                <wp:positionH relativeFrom="column">
                  <wp:posOffset>842645</wp:posOffset>
                </wp:positionH>
                <wp:positionV relativeFrom="paragraph">
                  <wp:posOffset>2595245</wp:posOffset>
                </wp:positionV>
                <wp:extent cx="3714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F1A6F" w14:textId="21C17A89" w:rsidR="00CF6D1E" w:rsidRPr="008345A9" w:rsidRDefault="00CF6D1E" w:rsidP="00BF23F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3A0E33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– Login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55660" id="Caixa de texto 34" o:spid="_x0000_s1029" type="#_x0000_t202" style="position:absolute;left:0;text-align:left;margin-left:66.35pt;margin-top:204.35pt;width:292.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" stroked="f">
                <v:textbox style="mso-fit-shape-to-text:t" inset="0,0,0,0">
                  <w:txbxContent>
                    <w:p w14:paraId="495F1A6F" w14:textId="21C17A89" w:rsidR="00CF6D1E" w:rsidRPr="008345A9" w:rsidRDefault="00CF6D1E" w:rsidP="00BF23F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3A0E33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– Login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11D99">
        <w:rPr>
          <w:noProof/>
          <w:sz w:val="24"/>
        </w:rPr>
        <w:drawing>
          <wp:anchor distT="0" distB="0" distL="114300" distR="114300" simplePos="0" relativeHeight="251666432" behindDoc="0" locked="0" layoutInCell="1" allowOverlap="1" wp14:anchorId="5A04FE1F" wp14:editId="0C95C15C">
            <wp:simplePos x="0" y="0"/>
            <wp:positionH relativeFrom="page">
              <wp:align>center</wp:align>
            </wp:positionH>
            <wp:positionV relativeFrom="paragraph">
              <wp:posOffset>511810</wp:posOffset>
            </wp:positionV>
            <wp:extent cx="3714750" cy="2026711"/>
            <wp:effectExtent l="0" t="0" r="0" b="0"/>
            <wp:wrapThrough wrapText="bothSides">
              <wp:wrapPolygon edited="0">
                <wp:start x="0" y="0"/>
                <wp:lineTo x="0" y="21322"/>
                <wp:lineTo x="21489" y="21322"/>
                <wp:lineTo x="21489" y="0"/>
                <wp:lineTo x="0" y="0"/>
              </wp:wrapPolygon>
            </wp:wrapThrough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0098">
        <w:rPr>
          <w:sz w:val="24"/>
        </w:rPr>
        <w:t>B</w:t>
      </w:r>
      <w:r w:rsidR="00E30098" w:rsidRPr="00E30098">
        <w:rPr>
          <w:sz w:val="24"/>
        </w:rPr>
        <w:t>otão “</w:t>
      </w:r>
      <w:r w:rsidR="00E30098" w:rsidRPr="00E30098">
        <w:rPr>
          <w:i/>
          <w:sz w:val="24"/>
        </w:rPr>
        <w:t>Login</w:t>
      </w:r>
      <w:r w:rsidR="00E30098" w:rsidRPr="00E30098">
        <w:rPr>
          <w:sz w:val="24"/>
        </w:rPr>
        <w:t>”</w:t>
      </w:r>
      <w:r w:rsidR="00E30098">
        <w:rPr>
          <w:sz w:val="24"/>
        </w:rPr>
        <w:t xml:space="preserve"> (</w:t>
      </w:r>
      <w:r w:rsidR="00E30098" w:rsidRPr="00E30098">
        <w:rPr>
          <w:sz w:val="24"/>
        </w:rPr>
        <w:t>direita</w:t>
      </w:r>
      <w:r w:rsidR="00E30098">
        <w:rPr>
          <w:sz w:val="24"/>
        </w:rPr>
        <w:t>)</w:t>
      </w:r>
      <w:r w:rsidR="00E30098" w:rsidRPr="00E30098">
        <w:rPr>
          <w:sz w:val="24"/>
        </w:rPr>
        <w:t xml:space="preserve"> </w:t>
      </w:r>
      <w:r w:rsidR="00E30098">
        <w:rPr>
          <w:sz w:val="24"/>
        </w:rPr>
        <w:t>-</w:t>
      </w:r>
      <w:r w:rsidR="00E30098" w:rsidRPr="00E30098">
        <w:rPr>
          <w:sz w:val="24"/>
        </w:rPr>
        <w:t xml:space="preserve"> </w:t>
      </w:r>
      <w:r w:rsidR="00E30098">
        <w:rPr>
          <w:sz w:val="24"/>
        </w:rPr>
        <w:t>D</w:t>
      </w:r>
      <w:r w:rsidR="00E30098" w:rsidRPr="00E30098">
        <w:rPr>
          <w:sz w:val="24"/>
        </w:rPr>
        <w:t>esencadeia uma janela embutida no site</w:t>
      </w:r>
      <w:r w:rsidR="00660D68">
        <w:rPr>
          <w:sz w:val="24"/>
        </w:rPr>
        <w:t xml:space="preserve"> </w:t>
      </w:r>
      <w:r w:rsidR="00660D68">
        <w:rPr>
          <w:sz w:val="24"/>
          <w:szCs w:val="24"/>
        </w:rPr>
        <w:t>(</w:t>
      </w:r>
      <w:r w:rsidR="00660D68">
        <w:rPr>
          <w:i/>
          <w:sz w:val="24"/>
          <w:szCs w:val="24"/>
        </w:rPr>
        <w:t>script</w:t>
      </w:r>
      <w:r w:rsidR="00660D68">
        <w:rPr>
          <w:sz w:val="24"/>
          <w:szCs w:val="24"/>
        </w:rPr>
        <w:t xml:space="preserve"> </w:t>
      </w:r>
      <w:r w:rsidR="00660D68">
        <w:rPr>
          <w:i/>
          <w:sz w:val="24"/>
          <w:szCs w:val="24"/>
        </w:rPr>
        <w:t>JavaScript</w:t>
      </w:r>
      <w:r w:rsidR="00660D68">
        <w:rPr>
          <w:sz w:val="24"/>
          <w:szCs w:val="24"/>
        </w:rPr>
        <w:t>)</w:t>
      </w:r>
      <w:r w:rsidR="00E30098" w:rsidRPr="00E30098">
        <w:rPr>
          <w:sz w:val="24"/>
        </w:rPr>
        <w:t xml:space="preserve"> com os campos necessários para o aluno iniciar sessão:</w:t>
      </w:r>
    </w:p>
    <w:p w14:paraId="546255DE" w14:textId="77777777" w:rsidR="00EA58B4" w:rsidRDefault="00EA58B4" w:rsidP="00EA58B4"/>
    <w:p w14:paraId="5B8509D4" w14:textId="77777777" w:rsidR="00EA58B4" w:rsidRDefault="00EA58B4" w:rsidP="00EA58B4"/>
    <w:p w14:paraId="19D6DE3D" w14:textId="77777777" w:rsidR="00EA58B4" w:rsidRDefault="00EA58B4" w:rsidP="00EA58B4"/>
    <w:p w14:paraId="631883EE" w14:textId="77777777" w:rsidR="00EA58B4" w:rsidRDefault="00EA58B4" w:rsidP="00EA58B4"/>
    <w:p w14:paraId="3E8A1D06" w14:textId="77777777" w:rsidR="00EA58B4" w:rsidRDefault="00EA58B4" w:rsidP="00EA58B4"/>
    <w:p w14:paraId="538847AB" w14:textId="77777777" w:rsidR="00EA58B4" w:rsidRDefault="00EA58B4" w:rsidP="00EA58B4"/>
    <w:p w14:paraId="2E3258D1" w14:textId="77777777" w:rsidR="00EA58B4" w:rsidRPr="00EA58B4" w:rsidRDefault="00EA58B4" w:rsidP="00EA58B4"/>
    <w:p w14:paraId="5C8620C4" w14:textId="77777777" w:rsidR="00BF23FB" w:rsidRPr="00BF23FB" w:rsidRDefault="00BF23FB" w:rsidP="00BF23FB">
      <w:pPr>
        <w:jc w:val="left"/>
        <w:rPr>
          <w:sz w:val="24"/>
          <w:szCs w:val="24"/>
        </w:rPr>
      </w:pPr>
    </w:p>
    <w:p w14:paraId="20A3ED0D" w14:textId="77777777" w:rsidR="00B14D95" w:rsidRDefault="00E30098" w:rsidP="00B14D95">
      <w:pPr>
        <w:pStyle w:val="PargrafodaLista"/>
        <w:numPr>
          <w:ilvl w:val="1"/>
          <w:numId w:val="25"/>
        </w:numPr>
        <w:jc w:val="left"/>
        <w:rPr>
          <w:sz w:val="24"/>
          <w:szCs w:val="24"/>
        </w:rPr>
      </w:pPr>
      <w:r w:rsidRPr="00B14D95">
        <w:rPr>
          <w:sz w:val="24"/>
          <w:szCs w:val="24"/>
        </w:rPr>
        <w:t>Após o “</w:t>
      </w:r>
      <w:r w:rsidRPr="00B14D95">
        <w:rPr>
          <w:i/>
          <w:sz w:val="24"/>
          <w:szCs w:val="24"/>
        </w:rPr>
        <w:t>Login</w:t>
      </w:r>
      <w:r w:rsidRPr="00B14D95">
        <w:rPr>
          <w:sz w:val="24"/>
          <w:szCs w:val="24"/>
        </w:rPr>
        <w:t>”:</w:t>
      </w:r>
    </w:p>
    <w:p w14:paraId="4BC9CA23" w14:textId="77777777" w:rsidR="00B14D95" w:rsidRPr="00B14D95" w:rsidRDefault="00E30098" w:rsidP="00B14D95">
      <w:pPr>
        <w:pStyle w:val="PargrafodaLista"/>
        <w:numPr>
          <w:ilvl w:val="3"/>
          <w:numId w:val="25"/>
        </w:numPr>
        <w:jc w:val="left"/>
        <w:rPr>
          <w:sz w:val="24"/>
          <w:szCs w:val="24"/>
        </w:rPr>
      </w:pPr>
      <w:r w:rsidRPr="00B14D95">
        <w:rPr>
          <w:sz w:val="24"/>
          <w:szCs w:val="24"/>
        </w:rPr>
        <w:t>Botão “</w:t>
      </w:r>
      <w:proofErr w:type="spellStart"/>
      <w:r w:rsidRPr="00B14D95">
        <w:rPr>
          <w:i/>
          <w:sz w:val="24"/>
          <w:szCs w:val="24"/>
        </w:rPr>
        <w:t>Logout</w:t>
      </w:r>
      <w:proofErr w:type="spellEnd"/>
      <w:r w:rsidRPr="00B14D95">
        <w:rPr>
          <w:sz w:val="24"/>
          <w:szCs w:val="24"/>
        </w:rPr>
        <w:t xml:space="preserve">” </w:t>
      </w:r>
      <w:r w:rsidR="00B14D95" w:rsidRPr="00B14D95">
        <w:rPr>
          <w:sz w:val="24"/>
          <w:szCs w:val="24"/>
        </w:rPr>
        <w:t>(</w:t>
      </w:r>
      <w:r w:rsidRPr="00B14D95">
        <w:rPr>
          <w:sz w:val="24"/>
          <w:szCs w:val="24"/>
        </w:rPr>
        <w:t>direita</w:t>
      </w:r>
      <w:r w:rsidR="00B14D95" w:rsidRPr="00B14D95">
        <w:rPr>
          <w:sz w:val="24"/>
          <w:szCs w:val="24"/>
        </w:rPr>
        <w:t>)</w:t>
      </w:r>
      <w:r w:rsidRPr="00B14D95">
        <w:rPr>
          <w:sz w:val="24"/>
          <w:szCs w:val="24"/>
        </w:rPr>
        <w:t xml:space="preserve"> </w:t>
      </w:r>
      <w:r w:rsidR="00B14D95" w:rsidRPr="00B14D95">
        <w:rPr>
          <w:sz w:val="24"/>
          <w:szCs w:val="24"/>
        </w:rPr>
        <w:t>-</w:t>
      </w:r>
      <w:r w:rsidRPr="00B14D95">
        <w:rPr>
          <w:sz w:val="24"/>
          <w:szCs w:val="24"/>
        </w:rPr>
        <w:t xml:space="preserve"> Encerra a sessão</w:t>
      </w:r>
      <w:r w:rsidR="00B14D95" w:rsidRPr="00B14D95">
        <w:rPr>
          <w:sz w:val="24"/>
          <w:szCs w:val="24"/>
        </w:rPr>
        <w:t xml:space="preserve"> do aluno</w:t>
      </w:r>
      <w:r w:rsidRPr="00B14D95">
        <w:rPr>
          <w:sz w:val="24"/>
          <w:szCs w:val="24"/>
        </w:rPr>
        <w:t xml:space="preserve"> previamente iniciada</w:t>
      </w:r>
      <w:r w:rsidR="00B14D95" w:rsidRPr="00B14D95">
        <w:rPr>
          <w:sz w:val="24"/>
          <w:szCs w:val="24"/>
        </w:rPr>
        <w:t xml:space="preserve"> no website;</w:t>
      </w:r>
    </w:p>
    <w:p w14:paraId="175C8652" w14:textId="1CB2E799" w:rsidR="00BF23FB" w:rsidRPr="00BF23FB" w:rsidRDefault="00BF23FB" w:rsidP="00BF23FB">
      <w:pPr>
        <w:pStyle w:val="PargrafodaLista"/>
        <w:numPr>
          <w:ilvl w:val="3"/>
          <w:numId w:val="25"/>
        </w:numPr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278E95" wp14:editId="5095D1C1">
                <wp:simplePos x="0" y="0"/>
                <wp:positionH relativeFrom="column">
                  <wp:posOffset>460375</wp:posOffset>
                </wp:positionH>
                <wp:positionV relativeFrom="paragraph">
                  <wp:posOffset>2157730</wp:posOffset>
                </wp:positionV>
                <wp:extent cx="48387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E3CBE5" w14:textId="231913CE" w:rsidR="00CF6D1E" w:rsidRPr="004C6AC6" w:rsidRDefault="00CF6D1E" w:rsidP="00BF23F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3A0E33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Bara</w:t>
                            </w:r>
                            <w:proofErr w:type="spellEnd"/>
                            <w:r>
                              <w:t xml:space="preserve"> de navegação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78E95" id="Caixa de texto 36" o:spid="_x0000_s1030" type="#_x0000_t202" style="position:absolute;left:0;text-align:left;margin-left:36.25pt;margin-top:169.9pt;width:381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" stroked="f">
                <v:textbox style="mso-fit-shape-to-text:t" inset="0,0,0,0">
                  <w:txbxContent>
                    <w:p w14:paraId="0AE3CBE5" w14:textId="231913CE" w:rsidR="00CF6D1E" w:rsidRPr="004C6AC6" w:rsidRDefault="00CF6D1E" w:rsidP="00BF23FB">
                      <w:pPr>
                        <w:pStyle w:val="Legenda"/>
                        <w:rPr>
                          <w:noProof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3A0E33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Bara</w:t>
                      </w:r>
                      <w:proofErr w:type="spellEnd"/>
                      <w:r>
                        <w:t xml:space="preserve"> de navegação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11D99" w:rsidRPr="00B14D95">
        <w:rPr>
          <w:noProof/>
        </w:rPr>
        <w:drawing>
          <wp:anchor distT="0" distB="0" distL="114300" distR="114300" simplePos="0" relativeHeight="251664384" behindDoc="0" locked="0" layoutInCell="1" allowOverlap="1" wp14:anchorId="1E9CBAF9" wp14:editId="7DBD9E79">
            <wp:simplePos x="0" y="0"/>
            <wp:positionH relativeFrom="margin">
              <wp:align>center</wp:align>
            </wp:positionH>
            <wp:positionV relativeFrom="paragraph">
              <wp:posOffset>715010</wp:posOffset>
            </wp:positionV>
            <wp:extent cx="4838700" cy="1385570"/>
            <wp:effectExtent l="0" t="0" r="0" b="5080"/>
            <wp:wrapThrough wrapText="bothSides">
              <wp:wrapPolygon edited="0">
                <wp:start x="0" y="0"/>
                <wp:lineTo x="0" y="21382"/>
                <wp:lineTo x="21515" y="21382"/>
                <wp:lineTo x="21515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quisitar_logo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D95" w:rsidRPr="00B14D95">
        <w:rPr>
          <w:sz w:val="24"/>
          <w:szCs w:val="24"/>
        </w:rPr>
        <w:t>Botão “</w:t>
      </w:r>
      <w:r w:rsidR="00B14D95" w:rsidRPr="00500560">
        <w:rPr>
          <w:iCs/>
          <w:sz w:val="24"/>
          <w:szCs w:val="24"/>
        </w:rPr>
        <w:t>Requisitar Agora!</w:t>
      </w:r>
      <w:r w:rsidR="00B14D95" w:rsidRPr="00B14D95">
        <w:rPr>
          <w:sz w:val="24"/>
          <w:szCs w:val="24"/>
        </w:rPr>
        <w:t xml:space="preserve">” (direita) </w:t>
      </w:r>
      <w:r w:rsidR="00B14D95">
        <w:rPr>
          <w:sz w:val="24"/>
          <w:szCs w:val="24"/>
        </w:rPr>
        <w:t>–</w:t>
      </w:r>
      <w:r w:rsidR="00B14D95" w:rsidRPr="00B14D95">
        <w:rPr>
          <w:sz w:val="24"/>
          <w:szCs w:val="24"/>
        </w:rPr>
        <w:t xml:space="preserve"> Desenca</w:t>
      </w:r>
      <w:r w:rsidR="00B14D95">
        <w:rPr>
          <w:sz w:val="24"/>
          <w:szCs w:val="24"/>
        </w:rPr>
        <w:t xml:space="preserve">deia uma janela embutida no </w:t>
      </w:r>
      <w:r w:rsidR="00500560" w:rsidRPr="00500560">
        <w:rPr>
          <w:i/>
          <w:iCs/>
          <w:sz w:val="24"/>
          <w:szCs w:val="24"/>
        </w:rPr>
        <w:t>web</w:t>
      </w:r>
      <w:r w:rsidR="00B14D95" w:rsidRPr="00500560">
        <w:rPr>
          <w:i/>
          <w:iCs/>
          <w:sz w:val="24"/>
          <w:szCs w:val="24"/>
        </w:rPr>
        <w:t>site</w:t>
      </w:r>
      <w:r w:rsidR="00000552">
        <w:rPr>
          <w:sz w:val="24"/>
          <w:szCs w:val="24"/>
        </w:rPr>
        <w:t xml:space="preserve"> (</w:t>
      </w:r>
      <w:r w:rsidR="00000552">
        <w:rPr>
          <w:i/>
          <w:sz w:val="24"/>
          <w:szCs w:val="24"/>
        </w:rPr>
        <w:t>script</w:t>
      </w:r>
      <w:r w:rsidR="00000552">
        <w:rPr>
          <w:sz w:val="24"/>
          <w:szCs w:val="24"/>
        </w:rPr>
        <w:t xml:space="preserve"> </w:t>
      </w:r>
      <w:r w:rsidR="00660D68">
        <w:rPr>
          <w:i/>
          <w:sz w:val="24"/>
          <w:szCs w:val="24"/>
        </w:rPr>
        <w:t>JavaScript</w:t>
      </w:r>
      <w:r w:rsidR="00660D68">
        <w:rPr>
          <w:sz w:val="24"/>
          <w:szCs w:val="24"/>
        </w:rPr>
        <w:t>)</w:t>
      </w:r>
      <w:r w:rsidR="00B14D95">
        <w:rPr>
          <w:sz w:val="24"/>
          <w:szCs w:val="24"/>
        </w:rPr>
        <w:t xml:space="preserve"> com os campos necessários para o aluno iniciar sessão:</w:t>
      </w:r>
    </w:p>
    <w:p w14:paraId="5399B6F4" w14:textId="77777777" w:rsidR="00BF23FB" w:rsidRPr="00BF23FB" w:rsidRDefault="00BF23FB" w:rsidP="00BF23FB">
      <w:pPr>
        <w:rPr>
          <w:sz w:val="24"/>
        </w:rPr>
      </w:pPr>
    </w:p>
    <w:p w14:paraId="4B0C8D33" w14:textId="77777777" w:rsidR="00BF23FB" w:rsidRPr="00BF23FB" w:rsidRDefault="00BF23FB" w:rsidP="00BF23FB">
      <w:pPr>
        <w:rPr>
          <w:sz w:val="24"/>
        </w:rPr>
      </w:pPr>
    </w:p>
    <w:p w14:paraId="3B91C035" w14:textId="77777777" w:rsidR="00BF23FB" w:rsidRPr="00BF23FB" w:rsidRDefault="00BF23FB" w:rsidP="00BF23FB">
      <w:pPr>
        <w:rPr>
          <w:sz w:val="24"/>
        </w:rPr>
      </w:pPr>
    </w:p>
    <w:p w14:paraId="6187938F" w14:textId="77777777" w:rsidR="00BF23FB" w:rsidRPr="00BF23FB" w:rsidRDefault="00BF23FB" w:rsidP="00BF23FB">
      <w:pPr>
        <w:rPr>
          <w:sz w:val="24"/>
        </w:rPr>
      </w:pPr>
    </w:p>
    <w:p w14:paraId="2934BAC7" w14:textId="77777777" w:rsidR="00BF23FB" w:rsidRPr="00BF23FB" w:rsidRDefault="00BF23FB" w:rsidP="00BF23FB">
      <w:pPr>
        <w:rPr>
          <w:sz w:val="24"/>
        </w:rPr>
      </w:pPr>
    </w:p>
    <w:p w14:paraId="66EE385C" w14:textId="77777777" w:rsidR="00BF23FB" w:rsidRPr="00BF23FB" w:rsidRDefault="00BF23FB" w:rsidP="00BF23FB">
      <w:pPr>
        <w:rPr>
          <w:sz w:val="24"/>
        </w:rPr>
      </w:pPr>
    </w:p>
    <w:p w14:paraId="5BF519FB" w14:textId="77777777" w:rsidR="00BF23FB" w:rsidRPr="00BF23FB" w:rsidRDefault="00BF23FB" w:rsidP="00BF23FB">
      <w:pPr>
        <w:rPr>
          <w:sz w:val="24"/>
        </w:rPr>
      </w:pPr>
    </w:p>
    <w:p w14:paraId="64F295FC" w14:textId="77777777" w:rsidR="00BF23FB" w:rsidRPr="00BF23FB" w:rsidRDefault="00BF23FB" w:rsidP="00BF23FB">
      <w:pPr>
        <w:rPr>
          <w:sz w:val="24"/>
        </w:rPr>
      </w:pPr>
    </w:p>
    <w:p w14:paraId="4970E2A7" w14:textId="77777777" w:rsidR="00BF23FB" w:rsidRPr="00BF23FB" w:rsidRDefault="00BF23FB" w:rsidP="00BF23FB">
      <w:pPr>
        <w:rPr>
          <w:sz w:val="24"/>
        </w:rPr>
      </w:pPr>
    </w:p>
    <w:p w14:paraId="0AB3EF0C" w14:textId="77777777" w:rsidR="00BF23FB" w:rsidRPr="00BF23FB" w:rsidRDefault="00BF23FB" w:rsidP="00BF23FB">
      <w:pPr>
        <w:rPr>
          <w:sz w:val="24"/>
        </w:rPr>
      </w:pPr>
    </w:p>
    <w:p w14:paraId="33E652B0" w14:textId="77777777" w:rsidR="00BF23FB" w:rsidRPr="00BF23FB" w:rsidRDefault="00BF23FB" w:rsidP="00BF23FB">
      <w:pPr>
        <w:rPr>
          <w:sz w:val="24"/>
        </w:rPr>
      </w:pPr>
    </w:p>
    <w:p w14:paraId="25FEEDAD" w14:textId="77777777" w:rsidR="00BF23FB" w:rsidRPr="00BF23FB" w:rsidRDefault="00BF23FB" w:rsidP="00BF23FB">
      <w:pPr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7574C0" wp14:editId="2B0CE010">
                <wp:simplePos x="0" y="0"/>
                <wp:positionH relativeFrom="column">
                  <wp:posOffset>1071245</wp:posOffset>
                </wp:positionH>
                <wp:positionV relativeFrom="paragraph">
                  <wp:posOffset>2844165</wp:posOffset>
                </wp:positionV>
                <wp:extent cx="3248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F13B4A" w14:textId="00737359" w:rsidR="00CF6D1E" w:rsidRPr="00806E5A" w:rsidRDefault="00CF6D1E" w:rsidP="00BF23F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3A0E33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Requisição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574C0" id="Caixa de texto 37" o:spid="_x0000_s1031" type="#_x0000_t202" style="position:absolute;left:0;text-align:left;margin-left:84.35pt;margin-top:223.95pt;width:255.7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" stroked="f">
                <v:textbox style="mso-fit-shape-to-text:t" inset="0,0,0,0">
                  <w:txbxContent>
                    <w:p w14:paraId="22F13B4A" w14:textId="00737359" w:rsidR="00CF6D1E" w:rsidRPr="00806E5A" w:rsidRDefault="00CF6D1E" w:rsidP="00BF23FB">
                      <w:pPr>
                        <w:pStyle w:val="Legenda"/>
                        <w:rPr>
                          <w:noProof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3A0E33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Requisição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7FC9876" wp14:editId="2071A7C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248025" cy="2787015"/>
            <wp:effectExtent l="0" t="0" r="9525" b="0"/>
            <wp:wrapThrough wrapText="bothSides">
              <wp:wrapPolygon edited="0">
                <wp:start x="0" y="0"/>
                <wp:lineTo x="0" y="21408"/>
                <wp:lineTo x="21537" y="21408"/>
                <wp:lineTo x="21537" y="0"/>
                <wp:lineTo x="0" y="0"/>
              </wp:wrapPolygon>
            </wp:wrapThrough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quisição_e_pack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0C11E" w14:textId="77777777" w:rsidR="00BF23FB" w:rsidRPr="00BF23FB" w:rsidRDefault="00BF23FB" w:rsidP="00BF23FB">
      <w:pPr>
        <w:rPr>
          <w:sz w:val="24"/>
        </w:rPr>
      </w:pPr>
    </w:p>
    <w:p w14:paraId="122D6961" w14:textId="77777777" w:rsidR="00BF23FB" w:rsidRPr="00BF23FB" w:rsidRDefault="00BF23FB" w:rsidP="00BF23FB">
      <w:pPr>
        <w:rPr>
          <w:sz w:val="24"/>
        </w:rPr>
      </w:pPr>
    </w:p>
    <w:p w14:paraId="73305AAB" w14:textId="77777777" w:rsidR="00BF23FB" w:rsidRDefault="00BF23FB" w:rsidP="00BF23FB">
      <w:pPr>
        <w:rPr>
          <w:sz w:val="24"/>
        </w:rPr>
      </w:pPr>
    </w:p>
    <w:p w14:paraId="21134750" w14:textId="77777777" w:rsidR="00BF23FB" w:rsidRDefault="00BF23FB" w:rsidP="00BF23FB">
      <w:pPr>
        <w:rPr>
          <w:sz w:val="24"/>
        </w:rPr>
      </w:pPr>
    </w:p>
    <w:p w14:paraId="7BA37ED5" w14:textId="77777777" w:rsidR="00BF23FB" w:rsidRDefault="00BF23FB" w:rsidP="00BF23FB">
      <w:pPr>
        <w:rPr>
          <w:sz w:val="24"/>
        </w:rPr>
      </w:pPr>
    </w:p>
    <w:p w14:paraId="4A45A91D" w14:textId="77777777" w:rsidR="00BF23FB" w:rsidRDefault="00BF23FB" w:rsidP="00BF23FB">
      <w:pPr>
        <w:rPr>
          <w:sz w:val="24"/>
        </w:rPr>
      </w:pPr>
    </w:p>
    <w:p w14:paraId="6D75A190" w14:textId="77777777" w:rsidR="00BF23FB" w:rsidRDefault="00BF23FB" w:rsidP="00BF23FB">
      <w:pPr>
        <w:rPr>
          <w:sz w:val="24"/>
        </w:rPr>
      </w:pPr>
    </w:p>
    <w:p w14:paraId="54C3FDF5" w14:textId="77777777" w:rsidR="00BF23FB" w:rsidRDefault="00BF23FB" w:rsidP="00BF23FB">
      <w:pPr>
        <w:rPr>
          <w:sz w:val="24"/>
        </w:rPr>
      </w:pPr>
    </w:p>
    <w:p w14:paraId="7DF28887" w14:textId="77777777" w:rsidR="00BF23FB" w:rsidRPr="00BF23FB" w:rsidRDefault="00BF23FB" w:rsidP="00BF23FB">
      <w:pPr>
        <w:rPr>
          <w:sz w:val="24"/>
        </w:rPr>
      </w:pPr>
    </w:p>
    <w:p w14:paraId="5C6C8BCB" w14:textId="77777777" w:rsidR="00BF23FB" w:rsidRPr="00BF23FB" w:rsidRDefault="000E5F95" w:rsidP="00BF23FB">
      <w:pPr>
        <w:pStyle w:val="PargrafodaLista"/>
        <w:numPr>
          <w:ilvl w:val="0"/>
          <w:numId w:val="25"/>
        </w:numPr>
        <w:rPr>
          <w:sz w:val="24"/>
        </w:rPr>
      </w:pPr>
      <w:r>
        <w:rPr>
          <w:sz w:val="24"/>
        </w:rPr>
        <w:t>Pequena apresentação/resumo do website;</w:t>
      </w:r>
    </w:p>
    <w:p w14:paraId="4B3BC230" w14:textId="77777777" w:rsidR="00B14D95" w:rsidRDefault="00B14D95" w:rsidP="00B14D95">
      <w:pPr>
        <w:pStyle w:val="PargrafodaLista"/>
        <w:numPr>
          <w:ilvl w:val="0"/>
          <w:numId w:val="25"/>
        </w:numPr>
        <w:rPr>
          <w:sz w:val="24"/>
        </w:rPr>
      </w:pPr>
      <w:proofErr w:type="spellStart"/>
      <w:r w:rsidRPr="00B14D95">
        <w:rPr>
          <w:sz w:val="24"/>
        </w:rPr>
        <w:t>Slideshow</w:t>
      </w:r>
      <w:proofErr w:type="spellEnd"/>
      <w:r w:rsidRPr="00B14D95">
        <w:rPr>
          <w:sz w:val="24"/>
        </w:rPr>
        <w:t xml:space="preserve"> (centro)</w:t>
      </w:r>
      <w:r>
        <w:rPr>
          <w:sz w:val="24"/>
        </w:rPr>
        <w:t xml:space="preserve"> </w:t>
      </w:r>
      <w:r w:rsidR="00F52879">
        <w:rPr>
          <w:sz w:val="24"/>
        </w:rPr>
        <w:t>-</w:t>
      </w:r>
      <w:r>
        <w:rPr>
          <w:sz w:val="24"/>
        </w:rPr>
        <w:t xml:space="preserve"> Transição “</w:t>
      </w:r>
      <w:r>
        <w:rPr>
          <w:i/>
          <w:sz w:val="24"/>
        </w:rPr>
        <w:t>Fade</w:t>
      </w:r>
      <w:r>
        <w:rPr>
          <w:sz w:val="24"/>
        </w:rPr>
        <w:t>” entre 2 imagens</w:t>
      </w:r>
      <w:r w:rsidR="000E5F95">
        <w:rPr>
          <w:sz w:val="24"/>
        </w:rPr>
        <w:t xml:space="preserve"> a cada 8 segundos</w:t>
      </w:r>
      <w:r>
        <w:rPr>
          <w:sz w:val="24"/>
        </w:rPr>
        <w:t>;</w:t>
      </w:r>
    </w:p>
    <w:p w14:paraId="4E95844D" w14:textId="77777777" w:rsidR="00D70DF5" w:rsidRPr="00D70DF5" w:rsidRDefault="00F52879" w:rsidP="00D70DF5">
      <w:pPr>
        <w:pStyle w:val="PargrafodaLista"/>
        <w:numPr>
          <w:ilvl w:val="0"/>
          <w:numId w:val="25"/>
        </w:numPr>
        <w:rPr>
          <w:sz w:val="24"/>
        </w:rPr>
      </w:pPr>
      <w:r>
        <w:rPr>
          <w:sz w:val="24"/>
        </w:rPr>
        <w:t>Botões “</w:t>
      </w:r>
      <w:proofErr w:type="spellStart"/>
      <w:r>
        <w:rPr>
          <w:i/>
          <w:sz w:val="24"/>
        </w:rPr>
        <w:t>accordeon</w:t>
      </w:r>
      <w:proofErr w:type="spellEnd"/>
      <w:r>
        <w:rPr>
          <w:sz w:val="24"/>
        </w:rPr>
        <w:t xml:space="preserve">” (esquerda) </w:t>
      </w:r>
      <w:r w:rsidR="00D70DF5">
        <w:rPr>
          <w:sz w:val="24"/>
        </w:rPr>
        <w:t>-</w:t>
      </w:r>
      <w:r>
        <w:rPr>
          <w:sz w:val="24"/>
        </w:rPr>
        <w:t xml:space="preserve"> 3 botões “</w:t>
      </w:r>
      <w:proofErr w:type="spellStart"/>
      <w:r>
        <w:rPr>
          <w:i/>
          <w:sz w:val="24"/>
        </w:rPr>
        <w:t>accordeon</w:t>
      </w:r>
      <w:proofErr w:type="spellEnd"/>
      <w:r>
        <w:rPr>
          <w:sz w:val="24"/>
        </w:rPr>
        <w:t>”</w:t>
      </w:r>
      <w:r w:rsidR="00D70DF5">
        <w:rPr>
          <w:sz w:val="24"/>
        </w:rPr>
        <w:t>:</w:t>
      </w:r>
    </w:p>
    <w:p w14:paraId="59016825" w14:textId="77777777" w:rsidR="00D70DF5" w:rsidRDefault="00BF23FB" w:rsidP="00D70DF5">
      <w:pPr>
        <w:pStyle w:val="PargrafodaLista"/>
        <w:numPr>
          <w:ilvl w:val="1"/>
          <w:numId w:val="25"/>
        </w:num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3D7C7E" wp14:editId="28DDBE66">
                <wp:simplePos x="0" y="0"/>
                <wp:positionH relativeFrom="column">
                  <wp:posOffset>-179705</wp:posOffset>
                </wp:positionH>
                <wp:positionV relativeFrom="paragraph">
                  <wp:posOffset>1865630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B3D8F3" w14:textId="0C0BB9E8" w:rsidR="00CF6D1E" w:rsidRPr="0082489F" w:rsidRDefault="00CF6D1E" w:rsidP="00BF23F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3A0E33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Quem pode requisitar?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D7C7E" id="Caixa de texto 38" o:spid="_x0000_s1032" type="#_x0000_t202" style="position:absolute;left:0;text-align:left;margin-left:-14.15pt;margin-top:146.9pt;width:453.5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" stroked="f">
                <v:textbox style="mso-fit-shape-to-text:t" inset="0,0,0,0">
                  <w:txbxContent>
                    <w:p w14:paraId="09B3D8F3" w14:textId="0C0BB9E8" w:rsidR="00CF6D1E" w:rsidRPr="0082489F" w:rsidRDefault="00CF6D1E" w:rsidP="00BF23F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3A0E33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Quem pode requisitar?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A58B4">
        <w:rPr>
          <w:noProof/>
          <w:sz w:val="24"/>
        </w:rPr>
        <w:drawing>
          <wp:anchor distT="0" distB="0" distL="114300" distR="114300" simplePos="0" relativeHeight="251671552" behindDoc="0" locked="0" layoutInCell="1" allowOverlap="1" wp14:anchorId="5DDE139D" wp14:editId="2BA34F98">
            <wp:simplePos x="0" y="0"/>
            <wp:positionH relativeFrom="page">
              <wp:align>center</wp:align>
            </wp:positionH>
            <wp:positionV relativeFrom="paragraph">
              <wp:posOffset>510540</wp:posOffset>
            </wp:positionV>
            <wp:extent cx="5760085" cy="1297940"/>
            <wp:effectExtent l="0" t="0" r="0" b="0"/>
            <wp:wrapThrough wrapText="bothSides">
              <wp:wrapPolygon edited="0">
                <wp:start x="0" y="0"/>
                <wp:lineTo x="0" y="21241"/>
                <wp:lineTo x="21502" y="21241"/>
                <wp:lineTo x="21502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0DF5">
        <w:rPr>
          <w:sz w:val="24"/>
        </w:rPr>
        <w:t>Botão “Quem pode requisitar?” – Desencadeia um conjunto de informações sobre quem pode requisitar material informático a partir do website;</w:t>
      </w:r>
    </w:p>
    <w:p w14:paraId="26053C0B" w14:textId="77777777" w:rsidR="00D70DF5" w:rsidRPr="00D70DF5" w:rsidRDefault="00BF23FB" w:rsidP="00BF23FB">
      <w:pPr>
        <w:spacing w:before="0" w:after="200" w:line="276" w:lineRule="auto"/>
        <w:jc w:val="left"/>
        <w:rPr>
          <w:sz w:val="24"/>
        </w:rPr>
      </w:pPr>
      <w:r>
        <w:rPr>
          <w:sz w:val="24"/>
        </w:rPr>
        <w:br w:type="page"/>
      </w:r>
    </w:p>
    <w:p w14:paraId="31DD3B5A" w14:textId="77777777" w:rsidR="00D70DF5" w:rsidRPr="00D70DF5" w:rsidRDefault="00BF23FB" w:rsidP="00D70DF5">
      <w:pPr>
        <w:pStyle w:val="PargrafodaLista"/>
        <w:numPr>
          <w:ilvl w:val="1"/>
          <w:numId w:val="25"/>
        </w:numPr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3140BA" wp14:editId="038CF67E">
                <wp:simplePos x="0" y="0"/>
                <wp:positionH relativeFrom="column">
                  <wp:posOffset>-179705</wp:posOffset>
                </wp:positionH>
                <wp:positionV relativeFrom="paragraph">
                  <wp:posOffset>3815715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9A4EB1" w14:textId="1484B5EB" w:rsidR="00CF6D1E" w:rsidRPr="00E50A7C" w:rsidRDefault="00CF6D1E" w:rsidP="00BF23F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3A0E33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Como requisitar?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140BA" id="Caixa de texto 39" o:spid="_x0000_s1033" type="#_x0000_t202" style="position:absolute;left:0;text-align:left;margin-left:-14.15pt;margin-top:300.45pt;width:453.5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" stroked="f">
                <v:textbox style="mso-fit-shape-to-text:t" inset="0,0,0,0">
                  <w:txbxContent>
                    <w:p w14:paraId="519A4EB1" w14:textId="1484B5EB" w:rsidR="00CF6D1E" w:rsidRPr="00E50A7C" w:rsidRDefault="00CF6D1E" w:rsidP="00BF23F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3A0E33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Como requisitar?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A58B4">
        <w:rPr>
          <w:noProof/>
          <w:sz w:val="24"/>
        </w:rPr>
        <w:drawing>
          <wp:anchor distT="0" distB="0" distL="114300" distR="114300" simplePos="0" relativeHeight="251670528" behindDoc="0" locked="0" layoutInCell="1" allowOverlap="1" wp14:anchorId="51D8E7DC" wp14:editId="0943C395">
            <wp:simplePos x="0" y="0"/>
            <wp:positionH relativeFrom="page">
              <wp:align>center</wp:align>
            </wp:positionH>
            <wp:positionV relativeFrom="paragraph">
              <wp:posOffset>475615</wp:posOffset>
            </wp:positionV>
            <wp:extent cx="5760085" cy="3282950"/>
            <wp:effectExtent l="0" t="0" r="0" b="0"/>
            <wp:wrapThrough wrapText="bothSides">
              <wp:wrapPolygon edited="0">
                <wp:start x="0" y="0"/>
                <wp:lineTo x="0" y="21433"/>
                <wp:lineTo x="21502" y="21433"/>
                <wp:lineTo x="21502" y="0"/>
                <wp:lineTo x="0" y="0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0DF5">
        <w:rPr>
          <w:sz w:val="24"/>
        </w:rPr>
        <w:t xml:space="preserve">Botão “Como requisitar?” – Desencadeia um conjunto de informações sobre como requisitar material informático a partir do </w:t>
      </w:r>
      <w:r w:rsidR="00D70DF5" w:rsidRPr="00500560">
        <w:rPr>
          <w:i/>
          <w:iCs/>
          <w:sz w:val="24"/>
        </w:rPr>
        <w:t>website</w:t>
      </w:r>
      <w:r w:rsidR="00D70DF5">
        <w:rPr>
          <w:sz w:val="24"/>
        </w:rPr>
        <w:t>;</w:t>
      </w:r>
    </w:p>
    <w:p w14:paraId="0F3ABEDE" w14:textId="77777777" w:rsidR="00B41322" w:rsidRPr="00B41322" w:rsidRDefault="00B41322" w:rsidP="00B41322">
      <w:pPr>
        <w:rPr>
          <w:sz w:val="24"/>
        </w:rPr>
      </w:pPr>
    </w:p>
    <w:p w14:paraId="5BB915F3" w14:textId="77777777" w:rsidR="00D70DF5" w:rsidRDefault="00205ACE" w:rsidP="00D70DF5">
      <w:pPr>
        <w:pStyle w:val="PargrafodaLista"/>
        <w:numPr>
          <w:ilvl w:val="1"/>
          <w:numId w:val="25"/>
        </w:num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B2EABF" wp14:editId="75E45D07">
                <wp:simplePos x="0" y="0"/>
                <wp:positionH relativeFrom="column">
                  <wp:posOffset>-179705</wp:posOffset>
                </wp:positionH>
                <wp:positionV relativeFrom="paragraph">
                  <wp:posOffset>2178685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85676F" w14:textId="0B99FA66" w:rsidR="00CF6D1E" w:rsidRPr="00AD306C" w:rsidRDefault="00CF6D1E" w:rsidP="00205ACE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3A0E33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Regras de requisição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2EABF" id="Caixa de texto 40" o:spid="_x0000_s1034" type="#_x0000_t202" style="position:absolute;left:0;text-align:left;margin-left:-14.15pt;margin-top:171.55pt;width:453.5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" stroked="f">
                <v:textbox style="mso-fit-shape-to-text:t" inset="0,0,0,0">
                  <w:txbxContent>
                    <w:p w14:paraId="0185676F" w14:textId="0B99FA66" w:rsidR="00CF6D1E" w:rsidRPr="00AD306C" w:rsidRDefault="00CF6D1E" w:rsidP="00205ACE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3A0E33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Regras de requisição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A58B4"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54D1C5DC" wp14:editId="0EA06D8E">
            <wp:simplePos x="0" y="0"/>
            <wp:positionH relativeFrom="page">
              <wp:align>center</wp:align>
            </wp:positionH>
            <wp:positionV relativeFrom="paragraph">
              <wp:posOffset>511175</wp:posOffset>
            </wp:positionV>
            <wp:extent cx="5760085" cy="1610360"/>
            <wp:effectExtent l="0" t="0" r="0" b="8890"/>
            <wp:wrapThrough wrapText="bothSides">
              <wp:wrapPolygon edited="0">
                <wp:start x="0" y="0"/>
                <wp:lineTo x="0" y="21464"/>
                <wp:lineTo x="21502" y="21464"/>
                <wp:lineTo x="21502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ra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0DF5">
        <w:rPr>
          <w:sz w:val="24"/>
        </w:rPr>
        <w:t>B</w:t>
      </w:r>
      <w:bookmarkStart w:id="13" w:name="_Hlk9839102"/>
      <w:r w:rsidR="00D70DF5">
        <w:rPr>
          <w:sz w:val="24"/>
        </w:rPr>
        <w:t xml:space="preserve">otão “Regras de requisição” – Desencadeia um conjunto de regras sobre a requisição de material informático a partir do </w:t>
      </w:r>
      <w:r w:rsidR="00D70DF5" w:rsidRPr="00500560">
        <w:rPr>
          <w:i/>
          <w:iCs/>
          <w:sz w:val="24"/>
        </w:rPr>
        <w:t>website</w:t>
      </w:r>
      <w:r w:rsidR="00D70DF5">
        <w:rPr>
          <w:sz w:val="24"/>
        </w:rPr>
        <w:t>;</w:t>
      </w:r>
      <w:bookmarkEnd w:id="13"/>
    </w:p>
    <w:p w14:paraId="668BFA2B" w14:textId="77777777" w:rsidR="00D70DF5" w:rsidRPr="00D70DF5" w:rsidRDefault="00BF23FB" w:rsidP="00BF23FB">
      <w:pPr>
        <w:spacing w:before="0" w:after="200" w:line="276" w:lineRule="auto"/>
        <w:jc w:val="left"/>
        <w:rPr>
          <w:sz w:val="24"/>
        </w:rPr>
      </w:pPr>
      <w:r>
        <w:rPr>
          <w:sz w:val="24"/>
        </w:rPr>
        <w:br w:type="page"/>
      </w:r>
    </w:p>
    <w:p w14:paraId="23093D3B" w14:textId="77777777" w:rsidR="00D70DF5" w:rsidRDefault="00205ACE" w:rsidP="00D70DF5">
      <w:pPr>
        <w:pStyle w:val="PargrafodaLista"/>
        <w:numPr>
          <w:ilvl w:val="0"/>
          <w:numId w:val="25"/>
        </w:numPr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9791E4" wp14:editId="40C49F3C">
                <wp:simplePos x="0" y="0"/>
                <wp:positionH relativeFrom="column">
                  <wp:posOffset>-179705</wp:posOffset>
                </wp:positionH>
                <wp:positionV relativeFrom="paragraph">
                  <wp:posOffset>4547235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CA2F30" w14:textId="0F82BDFA" w:rsidR="00CF6D1E" w:rsidRPr="000E45AE" w:rsidRDefault="00CF6D1E" w:rsidP="00205ACE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3A0E33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Contacte-nos!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791E4" id="Caixa de texto 41" o:spid="_x0000_s1035" type="#_x0000_t202" style="position:absolute;left:0;text-align:left;margin-left:-14.15pt;margin-top:358.05pt;width:453.5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" stroked="f">
                <v:textbox style="mso-fit-shape-to-text:t" inset="0,0,0,0">
                  <w:txbxContent>
                    <w:p w14:paraId="56CA2F30" w14:textId="0F82BDFA" w:rsidR="00CF6D1E" w:rsidRPr="000E45AE" w:rsidRDefault="00CF6D1E" w:rsidP="00205ACE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3A0E33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Contacte-nos!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A58B4"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521D9E9B" wp14:editId="555A8A08">
            <wp:simplePos x="0" y="0"/>
            <wp:positionH relativeFrom="page">
              <wp:align>center</wp:align>
            </wp:positionH>
            <wp:positionV relativeFrom="paragraph">
              <wp:posOffset>741045</wp:posOffset>
            </wp:positionV>
            <wp:extent cx="5760085" cy="3749040"/>
            <wp:effectExtent l="0" t="0" r="0" b="3810"/>
            <wp:wrapThrough wrapText="bothSides">
              <wp:wrapPolygon edited="0">
                <wp:start x="0" y="0"/>
                <wp:lineTo x="0" y="21512"/>
                <wp:lineTo x="21502" y="21512"/>
                <wp:lineTo x="21502" y="0"/>
                <wp:lineTo x="0" y="0"/>
              </wp:wrapPolygon>
            </wp:wrapThrough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act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0DF5">
        <w:rPr>
          <w:sz w:val="24"/>
        </w:rPr>
        <w:t xml:space="preserve">Formulário de comentário ao </w:t>
      </w:r>
      <w:r w:rsidR="00D70DF5" w:rsidRPr="00500560">
        <w:rPr>
          <w:i/>
          <w:iCs/>
          <w:sz w:val="24"/>
        </w:rPr>
        <w:t>website</w:t>
      </w:r>
      <w:r w:rsidR="00D70DF5">
        <w:rPr>
          <w:sz w:val="24"/>
        </w:rPr>
        <w:t xml:space="preserve"> “</w:t>
      </w:r>
      <w:r w:rsidR="00B41322">
        <w:rPr>
          <w:sz w:val="24"/>
        </w:rPr>
        <w:t>Contacte-nos!” - Envia uma mensagem/comentário para a base de dados junto com a informação de identificação do emissor;</w:t>
      </w:r>
    </w:p>
    <w:p w14:paraId="347ED2B5" w14:textId="77777777" w:rsidR="00FB6BF0" w:rsidRDefault="00FB6BF0" w:rsidP="00FB6BF0">
      <w:pPr>
        <w:rPr>
          <w:sz w:val="24"/>
        </w:rPr>
      </w:pPr>
    </w:p>
    <w:p w14:paraId="00662E2B" w14:textId="05635303" w:rsidR="00574191" w:rsidRPr="00205ACE" w:rsidRDefault="00205ACE" w:rsidP="00205ACE">
      <w:pPr>
        <w:pStyle w:val="PargrafodaLista"/>
        <w:numPr>
          <w:ilvl w:val="0"/>
          <w:numId w:val="25"/>
        </w:num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D6E3A10" wp14:editId="58B63387">
                <wp:simplePos x="0" y="0"/>
                <wp:positionH relativeFrom="column">
                  <wp:posOffset>-179705</wp:posOffset>
                </wp:positionH>
                <wp:positionV relativeFrom="paragraph">
                  <wp:posOffset>721995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367BA6" w14:textId="0BBF3E8A" w:rsidR="00CF6D1E" w:rsidRPr="00AA0CBB" w:rsidRDefault="00CF6D1E" w:rsidP="00205ACE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3A0E33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Rodapé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E3A10" id="Caixa de texto 42" o:spid="_x0000_s1036" type="#_x0000_t202" style="position:absolute;left:0;text-align:left;margin-left:-14.15pt;margin-top:56.85pt;width:453.5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" stroked="f">
                <v:textbox style="mso-fit-shape-to-text:t" inset="0,0,0,0">
                  <w:txbxContent>
                    <w:p w14:paraId="68367BA6" w14:textId="0BBF3E8A" w:rsidR="00CF6D1E" w:rsidRPr="00AA0CBB" w:rsidRDefault="00CF6D1E" w:rsidP="00205ACE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3A0E33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Rodapé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A58B4">
        <w:rPr>
          <w:noProof/>
          <w:sz w:val="24"/>
        </w:rPr>
        <w:drawing>
          <wp:anchor distT="0" distB="0" distL="114300" distR="114300" simplePos="0" relativeHeight="251672576" behindDoc="0" locked="0" layoutInCell="1" allowOverlap="1" wp14:anchorId="60E3B954" wp14:editId="1B49ABF3">
            <wp:simplePos x="0" y="0"/>
            <wp:positionH relativeFrom="page">
              <wp:align>center</wp:align>
            </wp:positionH>
            <wp:positionV relativeFrom="paragraph">
              <wp:posOffset>514985</wp:posOffset>
            </wp:positionV>
            <wp:extent cx="5760085" cy="149860"/>
            <wp:effectExtent l="0" t="0" r="0" b="2540"/>
            <wp:wrapThrough wrapText="bothSides">
              <wp:wrapPolygon edited="0">
                <wp:start x="0" y="0"/>
                <wp:lineTo x="0" y="19220"/>
                <wp:lineTo x="21502" y="19220"/>
                <wp:lineTo x="21502" y="0"/>
                <wp:lineTo x="0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oot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6BF0">
        <w:rPr>
          <w:sz w:val="24"/>
        </w:rPr>
        <w:t xml:space="preserve">Rodapé - Contém um link direto que abre o </w:t>
      </w:r>
      <w:r w:rsidR="00500560" w:rsidRPr="00500560">
        <w:rPr>
          <w:i/>
          <w:iCs/>
          <w:sz w:val="24"/>
        </w:rPr>
        <w:t>web</w:t>
      </w:r>
      <w:r w:rsidR="00FB6BF0" w:rsidRPr="00500560">
        <w:rPr>
          <w:i/>
          <w:iCs/>
          <w:sz w:val="24"/>
        </w:rPr>
        <w:t>site</w:t>
      </w:r>
      <w:r w:rsidR="00FB6BF0">
        <w:rPr>
          <w:sz w:val="24"/>
        </w:rPr>
        <w:t xml:space="preserve"> oficial da ESA num novo separador e o contacto (e-mail) do desenvolvedor do site (Pedro Cantante).</w:t>
      </w:r>
    </w:p>
    <w:p w14:paraId="6B05D4E0" w14:textId="77777777" w:rsidR="00821E98" w:rsidRDefault="00821E98" w:rsidP="00821E98">
      <w:pPr>
        <w:pStyle w:val="TituloSubSeccao"/>
        <w:numPr>
          <w:ilvl w:val="3"/>
          <w:numId w:val="6"/>
        </w:numPr>
      </w:pPr>
      <w:r>
        <w:rPr>
          <w:sz w:val="24"/>
        </w:rPr>
        <w:t>Página de gestão do website</w:t>
      </w:r>
    </w:p>
    <w:p w14:paraId="59C48A7D" w14:textId="77777777" w:rsidR="00EA58B4" w:rsidRDefault="00821E98" w:rsidP="00EA58B4">
      <w:pPr>
        <w:ind w:firstLine="558"/>
        <w:rPr>
          <w:sz w:val="24"/>
        </w:rPr>
      </w:pPr>
      <w:r>
        <w:rPr>
          <w:sz w:val="24"/>
        </w:rPr>
        <w:t>O layout desta página é ainda mais simplista, visto ser destinado à gestão e apenas poderá ser acedido por um profissional da ESA, promove assim a eficiência, rapidez e fluidez do mesmo:</w:t>
      </w:r>
    </w:p>
    <w:p w14:paraId="6401C209" w14:textId="77777777" w:rsidR="00EA58B4" w:rsidRDefault="00205ACE" w:rsidP="00F77C99">
      <w:pPr>
        <w:pStyle w:val="PargrafodaLista"/>
        <w:numPr>
          <w:ilvl w:val="0"/>
          <w:numId w:val="25"/>
        </w:num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565A59" wp14:editId="2FD4F6B4">
                <wp:simplePos x="0" y="0"/>
                <wp:positionH relativeFrom="column">
                  <wp:posOffset>-179705</wp:posOffset>
                </wp:positionH>
                <wp:positionV relativeFrom="paragraph">
                  <wp:posOffset>965835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345CDE" w14:textId="565E6EA4" w:rsidR="00CF6D1E" w:rsidRPr="00EB1F87" w:rsidRDefault="00CF6D1E" w:rsidP="00205AC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3A0E33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Menu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65A59" id="Caixa de texto 43" o:spid="_x0000_s1037" type="#_x0000_t202" style="position:absolute;left:0;text-align:left;margin-left:-14.15pt;margin-top:76.05pt;width:453.5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" stroked="f">
                <v:textbox style="mso-fit-shape-to-text:t" inset="0,0,0,0">
                  <w:txbxContent>
                    <w:p w14:paraId="65345CDE" w14:textId="565E6EA4" w:rsidR="00CF6D1E" w:rsidRPr="00EB1F87" w:rsidRDefault="00CF6D1E" w:rsidP="00205ACE">
                      <w:pPr>
                        <w:pStyle w:val="Legenda"/>
                        <w:rPr>
                          <w:noProof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3A0E33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Menu ADMIN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77C99">
        <w:rPr>
          <w:noProof/>
        </w:rPr>
        <w:drawing>
          <wp:anchor distT="0" distB="0" distL="114300" distR="114300" simplePos="0" relativeHeight="251661312" behindDoc="1" locked="0" layoutInCell="1" allowOverlap="1" wp14:anchorId="1809204C" wp14:editId="3128D356">
            <wp:simplePos x="0" y="0"/>
            <wp:positionH relativeFrom="page">
              <wp:align>center</wp:align>
            </wp:positionH>
            <wp:positionV relativeFrom="paragraph">
              <wp:posOffset>233680</wp:posOffset>
            </wp:positionV>
            <wp:extent cx="5760085" cy="675005"/>
            <wp:effectExtent l="0" t="0" r="0" b="0"/>
            <wp:wrapThrough wrapText="bothSides">
              <wp:wrapPolygon edited="0">
                <wp:start x="0" y="0"/>
                <wp:lineTo x="0" y="20726"/>
                <wp:lineTo x="21502" y="20726"/>
                <wp:lineTo x="21502" y="0"/>
                <wp:lineTo x="0" y="0"/>
              </wp:wrapPolygon>
            </wp:wrapThrough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_admi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7C99" w:rsidRPr="00F77C99">
        <w:rPr>
          <w:sz w:val="24"/>
        </w:rPr>
        <w:t>“</w:t>
      </w:r>
      <w:r w:rsidR="00F77C99" w:rsidRPr="00F77C99">
        <w:rPr>
          <w:i/>
          <w:sz w:val="24"/>
        </w:rPr>
        <w:t>Hamburge</w:t>
      </w:r>
      <w:r w:rsidR="00F77C99">
        <w:rPr>
          <w:i/>
          <w:sz w:val="24"/>
        </w:rPr>
        <w:t>r</w:t>
      </w:r>
      <w:r w:rsidR="00F77C99" w:rsidRPr="00F77C99">
        <w:rPr>
          <w:sz w:val="24"/>
        </w:rPr>
        <w:t>”</w:t>
      </w:r>
      <w:r w:rsidR="00F77C99">
        <w:rPr>
          <w:i/>
          <w:sz w:val="24"/>
        </w:rPr>
        <w:t xml:space="preserve"> Menu</w:t>
      </w:r>
      <w:r w:rsidR="00F77C99">
        <w:rPr>
          <w:sz w:val="24"/>
        </w:rPr>
        <w:t xml:space="preserve"> -</w:t>
      </w:r>
      <w:r w:rsidR="00EA58B4">
        <w:rPr>
          <w:sz w:val="24"/>
        </w:rPr>
        <w:t xml:space="preserve"> </w:t>
      </w:r>
      <w:r w:rsidR="00F77C99">
        <w:rPr>
          <w:i/>
          <w:sz w:val="24"/>
        </w:rPr>
        <w:t>Menu</w:t>
      </w:r>
      <w:r w:rsidR="00F77C99">
        <w:rPr>
          <w:sz w:val="24"/>
        </w:rPr>
        <w:t xml:space="preserve"> com 3 botões:</w:t>
      </w:r>
    </w:p>
    <w:p w14:paraId="327DD14D" w14:textId="77777777" w:rsidR="00F77C99" w:rsidRDefault="00205ACE" w:rsidP="00F77C99">
      <w:pPr>
        <w:pStyle w:val="PargrafodaLista"/>
        <w:numPr>
          <w:ilvl w:val="1"/>
          <w:numId w:val="25"/>
        </w:num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73600" behindDoc="0" locked="0" layoutInCell="1" allowOverlap="1" wp14:anchorId="064047E9" wp14:editId="6B137BED">
            <wp:simplePos x="0" y="0"/>
            <wp:positionH relativeFrom="margin">
              <wp:align>center</wp:align>
            </wp:positionH>
            <wp:positionV relativeFrom="paragraph">
              <wp:posOffset>544195</wp:posOffset>
            </wp:positionV>
            <wp:extent cx="4170647" cy="2849245"/>
            <wp:effectExtent l="0" t="0" r="1905" b="8255"/>
            <wp:wrapThrough wrapText="bothSides">
              <wp:wrapPolygon edited="0">
                <wp:start x="0" y="0"/>
                <wp:lineTo x="0" y="21518"/>
                <wp:lineTo x="21511" y="21518"/>
                <wp:lineTo x="21511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a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647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7C99">
        <w:rPr>
          <w:sz w:val="24"/>
        </w:rPr>
        <w:t>Botão “Registar Aluno” - Regista um aluno na base de dados após a inserção de todos os campos pedidos;</w:t>
      </w:r>
    </w:p>
    <w:p w14:paraId="1FD33E62" w14:textId="77777777" w:rsidR="00F77C99" w:rsidRDefault="00F77C99" w:rsidP="00F77C99">
      <w:pPr>
        <w:jc w:val="center"/>
        <w:rPr>
          <w:sz w:val="24"/>
        </w:rPr>
      </w:pPr>
    </w:p>
    <w:p w14:paraId="060CED0D" w14:textId="77777777" w:rsidR="00205ACE" w:rsidRDefault="00205ACE" w:rsidP="00F77C99">
      <w:pPr>
        <w:jc w:val="center"/>
        <w:rPr>
          <w:sz w:val="24"/>
        </w:rPr>
      </w:pPr>
    </w:p>
    <w:p w14:paraId="38EECF15" w14:textId="77777777" w:rsidR="00205ACE" w:rsidRDefault="00205ACE" w:rsidP="00F77C99">
      <w:pPr>
        <w:jc w:val="center"/>
        <w:rPr>
          <w:sz w:val="24"/>
        </w:rPr>
      </w:pPr>
    </w:p>
    <w:p w14:paraId="3C8B3DC8" w14:textId="77777777" w:rsidR="00205ACE" w:rsidRDefault="00205ACE" w:rsidP="00F77C99">
      <w:pPr>
        <w:jc w:val="center"/>
        <w:rPr>
          <w:sz w:val="24"/>
        </w:rPr>
      </w:pPr>
    </w:p>
    <w:p w14:paraId="44CE03BD" w14:textId="77777777" w:rsidR="00205ACE" w:rsidRDefault="00205ACE" w:rsidP="00F77C99">
      <w:pPr>
        <w:jc w:val="center"/>
        <w:rPr>
          <w:sz w:val="24"/>
        </w:rPr>
      </w:pPr>
    </w:p>
    <w:p w14:paraId="2E723A96" w14:textId="77777777" w:rsidR="00205ACE" w:rsidRDefault="00205ACE" w:rsidP="00F77C99">
      <w:pPr>
        <w:jc w:val="center"/>
        <w:rPr>
          <w:sz w:val="24"/>
        </w:rPr>
      </w:pPr>
    </w:p>
    <w:p w14:paraId="6F3E468F" w14:textId="77777777" w:rsidR="00205ACE" w:rsidRDefault="00205ACE" w:rsidP="00F77C99">
      <w:pPr>
        <w:jc w:val="center"/>
        <w:rPr>
          <w:sz w:val="24"/>
        </w:rPr>
      </w:pPr>
    </w:p>
    <w:p w14:paraId="4325D363" w14:textId="77777777" w:rsidR="00205ACE" w:rsidRDefault="00205ACE" w:rsidP="00F77C99">
      <w:pPr>
        <w:jc w:val="center"/>
        <w:rPr>
          <w:sz w:val="24"/>
        </w:rPr>
      </w:pPr>
    </w:p>
    <w:p w14:paraId="1D2B4520" w14:textId="77777777" w:rsidR="00205ACE" w:rsidRPr="00F77C99" w:rsidRDefault="00205ACE" w:rsidP="00205ACE">
      <w:pPr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5861B79" wp14:editId="64D8CBD8">
                <wp:simplePos x="0" y="0"/>
                <wp:positionH relativeFrom="margin">
                  <wp:align>center</wp:align>
                </wp:positionH>
                <wp:positionV relativeFrom="paragraph">
                  <wp:posOffset>80010</wp:posOffset>
                </wp:positionV>
                <wp:extent cx="4170045" cy="635"/>
                <wp:effectExtent l="0" t="0" r="1905" b="8255"/>
                <wp:wrapThrough wrapText="bothSides">
                  <wp:wrapPolygon edited="0">
                    <wp:start x="0" y="0"/>
                    <wp:lineTo x="0" y="20698"/>
                    <wp:lineTo x="21511" y="20698"/>
                    <wp:lineTo x="21511" y="0"/>
                    <wp:lineTo x="0" y="0"/>
                  </wp:wrapPolygon>
                </wp:wrapThrough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0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A76BB9" w14:textId="6975F926" w:rsidR="00CF6D1E" w:rsidRPr="00E127B6" w:rsidRDefault="00CF6D1E" w:rsidP="00205ACE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3A0E33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Registar aluno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61B79" id="Caixa de texto 44" o:spid="_x0000_s1038" type="#_x0000_t202" style="position:absolute;left:0;text-align:left;margin-left:0;margin-top:6.3pt;width:328.35pt;height:.05pt;z-index:251702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" stroked="f">
                <v:textbox style="mso-fit-shape-to-text:t" inset="0,0,0,0">
                  <w:txbxContent>
                    <w:p w14:paraId="15A76BB9" w14:textId="6975F926" w:rsidR="00CF6D1E" w:rsidRPr="00E127B6" w:rsidRDefault="00CF6D1E" w:rsidP="00205ACE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3A0E33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Registar aluno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0078D08" w14:textId="77777777" w:rsidR="00F77C99" w:rsidRDefault="00F77C99" w:rsidP="00F77C99">
      <w:pPr>
        <w:pStyle w:val="PargrafodaLista"/>
        <w:numPr>
          <w:ilvl w:val="1"/>
          <w:numId w:val="25"/>
        </w:numPr>
        <w:rPr>
          <w:sz w:val="24"/>
        </w:rPr>
      </w:pPr>
      <w:bookmarkStart w:id="14" w:name="_Hlk9839475"/>
      <w:r>
        <w:rPr>
          <w:sz w:val="24"/>
        </w:rPr>
        <w:t>Botão “Listar requisições” – Lista todas as requisições enviadas por cada aluno;</w:t>
      </w:r>
      <w:bookmarkEnd w:id="14"/>
    </w:p>
    <w:p w14:paraId="5CBA2C6B" w14:textId="77777777" w:rsidR="00F77C99" w:rsidRPr="00205ACE" w:rsidRDefault="00205ACE" w:rsidP="00205ACE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C1103F8" wp14:editId="63D22D83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929423" cy="2286000"/>
            <wp:effectExtent l="0" t="0" r="0" b="0"/>
            <wp:wrapThrough wrapText="bothSides">
              <wp:wrapPolygon edited="0">
                <wp:start x="0" y="0"/>
                <wp:lineTo x="0" y="21420"/>
                <wp:lineTo x="21330" y="21420"/>
                <wp:lineTo x="21330" y="0"/>
                <wp:lineTo x="0" y="0"/>
              </wp:wrapPolygon>
            </wp:wrapThrough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quisiçõ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42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1D99" w:rsidRPr="00205ACE">
        <w:rPr>
          <w:sz w:val="24"/>
        </w:rPr>
        <w:br w:type="page"/>
      </w:r>
    </w:p>
    <w:p w14:paraId="6D46EDC5" w14:textId="77777777" w:rsidR="00F77C99" w:rsidRPr="00011D99" w:rsidRDefault="00011D99" w:rsidP="00F77C99">
      <w:pPr>
        <w:pStyle w:val="PargrafodaLista"/>
        <w:numPr>
          <w:ilvl w:val="1"/>
          <w:numId w:val="25"/>
        </w:num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75648" behindDoc="0" locked="0" layoutInCell="1" allowOverlap="1" wp14:anchorId="1128F480" wp14:editId="6B389A47">
            <wp:simplePos x="0" y="0"/>
            <wp:positionH relativeFrom="page">
              <wp:align>center</wp:align>
            </wp:positionH>
            <wp:positionV relativeFrom="paragraph">
              <wp:posOffset>508635</wp:posOffset>
            </wp:positionV>
            <wp:extent cx="5760085" cy="955675"/>
            <wp:effectExtent l="0" t="0" r="0" b="0"/>
            <wp:wrapThrough wrapText="bothSides">
              <wp:wrapPolygon edited="0">
                <wp:start x="0" y="0"/>
                <wp:lineTo x="0" y="21098"/>
                <wp:lineTo x="21502" y="21098"/>
                <wp:lineTo x="21502" y="0"/>
                <wp:lineTo x="0" y="0"/>
              </wp:wrapPolygon>
            </wp:wrapThrough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mentario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7C99">
        <w:rPr>
          <w:sz w:val="24"/>
        </w:rPr>
        <w:t xml:space="preserve">Botão “Listar </w:t>
      </w:r>
      <w:r w:rsidR="00205ACE">
        <w:rPr>
          <w:sz w:val="24"/>
        </w:rPr>
        <w:t>comentários</w:t>
      </w:r>
      <w:r w:rsidR="00F77C99">
        <w:rPr>
          <w:sz w:val="24"/>
        </w:rPr>
        <w:t>” – Lista todas os comentários enviados pelo formulário “Contacte-nos!”;</w:t>
      </w:r>
    </w:p>
    <w:p w14:paraId="551C83CB" w14:textId="77777777" w:rsidR="00821E98" w:rsidRPr="00EA58B4" w:rsidRDefault="00821E98" w:rsidP="00EA58B4">
      <w:pPr>
        <w:spacing w:before="0" w:after="200" w:line="276" w:lineRule="auto"/>
        <w:jc w:val="left"/>
        <w:rPr>
          <w:rFonts w:eastAsiaTheme="majorEastAsia" w:cstheme="majorBidi"/>
          <w:b/>
          <w:caps/>
          <w:sz w:val="32"/>
          <w:szCs w:val="28"/>
        </w:rPr>
      </w:pPr>
      <w:r>
        <w:br w:type="page"/>
      </w:r>
    </w:p>
    <w:p w14:paraId="532C5E6F" w14:textId="77777777" w:rsidR="0017036C" w:rsidRPr="0017036C" w:rsidRDefault="0017036C" w:rsidP="0017036C">
      <w:pPr>
        <w:pStyle w:val="TituloSemNumeracao"/>
        <w:rPr>
          <w:sz w:val="2"/>
          <w:szCs w:val="2"/>
        </w:rPr>
      </w:pPr>
    </w:p>
    <w:p w14:paraId="682FA4C9" w14:textId="77777777" w:rsidR="000D2114" w:rsidRDefault="000D2114" w:rsidP="00C176A6">
      <w:pPr>
        <w:pStyle w:val="TituloCapitulo"/>
      </w:pPr>
      <w:bookmarkStart w:id="15" w:name="_Toc10591030"/>
      <w:r>
        <w:t>Sitegrafia</w:t>
      </w:r>
      <w:bookmarkEnd w:id="15"/>
    </w:p>
    <w:p w14:paraId="06D19268" w14:textId="77777777" w:rsidR="00E64132" w:rsidRDefault="00C96ABE" w:rsidP="00E64132">
      <w:pPr>
        <w:pStyle w:val="TituloTexto"/>
        <w:numPr>
          <w:ilvl w:val="0"/>
          <w:numId w:val="20"/>
        </w:numPr>
      </w:pPr>
      <w:hyperlink r:id="rId30" w:history="1">
        <w:r w:rsidR="00E64132">
          <w:rPr>
            <w:rStyle w:val="Hiperligao"/>
          </w:rPr>
          <w:t>https://www.w3schools.com/</w:t>
        </w:r>
      </w:hyperlink>
    </w:p>
    <w:p w14:paraId="30EA5C06" w14:textId="77777777" w:rsidR="00E64132" w:rsidRDefault="00E64132" w:rsidP="00B97B6C">
      <w:pPr>
        <w:pStyle w:val="TituloTexto"/>
        <w:ind w:left="720" w:firstLine="0"/>
      </w:pPr>
      <w:r w:rsidRPr="002032D5">
        <w:t>[</w:t>
      </w:r>
      <w:r w:rsidRPr="00B97B6C">
        <w:rPr>
          <w:b/>
          <w:i/>
          <w:u w:val="single"/>
        </w:rPr>
        <w:t>W3Schools</w:t>
      </w:r>
      <w:r w:rsidRPr="002032D5">
        <w:t xml:space="preserve">: </w:t>
      </w:r>
      <w:r>
        <w:t>Escola online de programação (</w:t>
      </w:r>
      <w:r w:rsidRPr="00B97B6C">
        <w:rPr>
          <w:i/>
        </w:rPr>
        <w:t>HTML</w:t>
      </w:r>
      <w:r>
        <w:t xml:space="preserve">, </w:t>
      </w:r>
      <w:r w:rsidRPr="00B97B6C">
        <w:rPr>
          <w:i/>
        </w:rPr>
        <w:t>JavaScript</w:t>
      </w:r>
      <w:r>
        <w:t xml:space="preserve">, </w:t>
      </w:r>
      <w:r w:rsidRPr="00B97B6C">
        <w:rPr>
          <w:i/>
        </w:rPr>
        <w:t>PHP</w:t>
      </w:r>
      <w:r>
        <w:t>,</w:t>
      </w:r>
      <w:r w:rsidR="00B97B6C">
        <w:t xml:space="preserve"> </w:t>
      </w:r>
      <w:r w:rsidR="00B97B6C" w:rsidRPr="00B97B6C">
        <w:rPr>
          <w:i/>
        </w:rPr>
        <w:t>CSS</w:t>
      </w:r>
      <w:r w:rsidR="00B97B6C">
        <w:t xml:space="preserve">, </w:t>
      </w:r>
      <w:r w:rsidRPr="00B97B6C">
        <w:rPr>
          <w:i/>
        </w:rPr>
        <w:t>etc</w:t>
      </w:r>
      <w:r>
        <w:t>…)</w:t>
      </w:r>
      <w:r w:rsidRPr="002032D5">
        <w:t xml:space="preserve">; consultado em: </w:t>
      </w:r>
      <w:r>
        <w:t>16</w:t>
      </w:r>
      <w:r w:rsidRPr="002032D5">
        <w:t>.0</w:t>
      </w:r>
      <w:r>
        <w:t>5</w:t>
      </w:r>
      <w:r w:rsidRPr="002032D5">
        <w:t>.1</w:t>
      </w:r>
      <w:r>
        <w:t>9</w:t>
      </w:r>
      <w:r w:rsidRPr="002032D5">
        <w:t>]</w:t>
      </w:r>
    </w:p>
    <w:p w14:paraId="29D92D85" w14:textId="77777777" w:rsidR="00E64132" w:rsidRDefault="00E64132" w:rsidP="008E6905">
      <w:pPr>
        <w:pStyle w:val="TituloTexto"/>
        <w:ind w:firstLine="0"/>
      </w:pPr>
    </w:p>
    <w:p w14:paraId="0BB40AE8" w14:textId="77777777" w:rsidR="00E64132" w:rsidRDefault="00C96ABE" w:rsidP="00E64132">
      <w:pPr>
        <w:pStyle w:val="TituloTexto"/>
        <w:numPr>
          <w:ilvl w:val="0"/>
          <w:numId w:val="20"/>
        </w:numPr>
      </w:pPr>
      <w:hyperlink r:id="rId31" w:history="1">
        <w:r w:rsidR="00E64132" w:rsidRPr="00E64132">
          <w:rPr>
            <w:rStyle w:val="Hiperligao"/>
          </w:rPr>
          <w:t>https://youtu.be/PJHBKwbf4Us</w:t>
        </w:r>
      </w:hyperlink>
    </w:p>
    <w:p w14:paraId="1513139E" w14:textId="77777777" w:rsidR="00E64132" w:rsidRDefault="00E64132" w:rsidP="00B97B6C">
      <w:pPr>
        <w:pStyle w:val="TituloTexto"/>
        <w:ind w:left="720" w:firstLine="0"/>
      </w:pPr>
      <w:r w:rsidRPr="002032D5">
        <w:t>[</w:t>
      </w:r>
      <w:r w:rsidRPr="00B97B6C">
        <w:rPr>
          <w:b/>
          <w:i/>
          <w:u w:val="single"/>
        </w:rPr>
        <w:t>YouTube</w:t>
      </w:r>
      <w:r w:rsidRPr="002032D5">
        <w:t xml:space="preserve">: </w:t>
      </w:r>
      <w:r>
        <w:t>Aula de programação (</w:t>
      </w:r>
      <w:r w:rsidRPr="00B97B6C">
        <w:rPr>
          <w:i/>
        </w:rPr>
        <w:t>HTML</w:t>
      </w:r>
      <w:r w:rsidR="00B97B6C">
        <w:t xml:space="preserve">, </w:t>
      </w:r>
      <w:r w:rsidRPr="00B97B6C">
        <w:rPr>
          <w:i/>
        </w:rPr>
        <w:t>PHP</w:t>
      </w:r>
      <w:r w:rsidR="00B97B6C">
        <w:rPr>
          <w:i/>
        </w:rPr>
        <w:t xml:space="preserve"> e</w:t>
      </w:r>
      <w:r w:rsidR="00B97B6C" w:rsidRPr="00B97B6C">
        <w:t xml:space="preserve"> </w:t>
      </w:r>
      <w:r w:rsidR="00B97B6C" w:rsidRPr="00B97B6C">
        <w:rPr>
          <w:i/>
        </w:rPr>
        <w:t>CSS</w:t>
      </w:r>
      <w:r>
        <w:t>)</w:t>
      </w:r>
      <w:r w:rsidRPr="002032D5">
        <w:t xml:space="preserve">; consultado em: </w:t>
      </w:r>
      <w:r>
        <w:t>17</w:t>
      </w:r>
      <w:r w:rsidRPr="002032D5">
        <w:t>.0</w:t>
      </w:r>
      <w:r>
        <w:t>5</w:t>
      </w:r>
      <w:r w:rsidRPr="002032D5">
        <w:t>.1</w:t>
      </w:r>
      <w:r>
        <w:t>9</w:t>
      </w:r>
      <w:r w:rsidRPr="002032D5">
        <w:t>]</w:t>
      </w:r>
    </w:p>
    <w:p w14:paraId="17E443C2" w14:textId="77777777" w:rsidR="00E64132" w:rsidRDefault="00E64132" w:rsidP="008E6905">
      <w:pPr>
        <w:pStyle w:val="TituloTexto"/>
        <w:ind w:firstLine="0"/>
      </w:pPr>
    </w:p>
    <w:p w14:paraId="2B081529" w14:textId="77777777" w:rsidR="00E64132" w:rsidRDefault="00C96ABE" w:rsidP="00E64132">
      <w:pPr>
        <w:pStyle w:val="TituloTexto"/>
        <w:numPr>
          <w:ilvl w:val="0"/>
          <w:numId w:val="20"/>
        </w:numPr>
      </w:pPr>
      <w:hyperlink r:id="rId32" w:history="1">
        <w:r w:rsidR="00E64132" w:rsidRPr="00BE490B">
          <w:rPr>
            <w:rStyle w:val="Hiperligao"/>
          </w:rPr>
          <w:t>https://youtu.be/LC9GaXkdxF8</w:t>
        </w:r>
      </w:hyperlink>
    </w:p>
    <w:p w14:paraId="70209BC2" w14:textId="77777777" w:rsidR="00E64132" w:rsidRDefault="00E64132" w:rsidP="00B97B6C">
      <w:pPr>
        <w:pStyle w:val="TituloTexto"/>
        <w:ind w:left="720" w:firstLine="0"/>
      </w:pPr>
      <w:r w:rsidRPr="002032D5">
        <w:t>[</w:t>
      </w:r>
      <w:r w:rsidRPr="00B97B6C">
        <w:rPr>
          <w:b/>
          <w:i/>
          <w:u w:val="single"/>
        </w:rPr>
        <w:t>YouTube</w:t>
      </w:r>
      <w:r w:rsidRPr="002032D5">
        <w:t xml:space="preserve">: </w:t>
      </w:r>
      <w:r>
        <w:t>Aula de programação (</w:t>
      </w:r>
      <w:r w:rsidRPr="00B97B6C">
        <w:rPr>
          <w:i/>
        </w:rPr>
        <w:t>HTML</w:t>
      </w:r>
      <w:r>
        <w:t xml:space="preserve"> e </w:t>
      </w:r>
      <w:r w:rsidRPr="00B97B6C">
        <w:rPr>
          <w:i/>
        </w:rPr>
        <w:t>PHP</w:t>
      </w:r>
      <w:r>
        <w:t>)</w:t>
      </w:r>
      <w:r w:rsidRPr="002032D5">
        <w:t>; consultado em: 2</w:t>
      </w:r>
      <w:r>
        <w:t>1</w:t>
      </w:r>
      <w:r w:rsidRPr="002032D5">
        <w:t>.0</w:t>
      </w:r>
      <w:r>
        <w:t>5</w:t>
      </w:r>
      <w:r w:rsidRPr="002032D5">
        <w:t>.1</w:t>
      </w:r>
      <w:r>
        <w:t>9</w:t>
      </w:r>
      <w:r w:rsidRPr="002032D5">
        <w:t>]</w:t>
      </w:r>
    </w:p>
    <w:p w14:paraId="2E0467D3" w14:textId="77777777" w:rsidR="00E64132" w:rsidRDefault="00E64132" w:rsidP="008E6905">
      <w:pPr>
        <w:pStyle w:val="TituloTexto"/>
        <w:ind w:firstLine="0"/>
      </w:pPr>
    </w:p>
    <w:p w14:paraId="7A0FD75A" w14:textId="77777777" w:rsidR="002032D5" w:rsidRDefault="00C96ABE" w:rsidP="00E64132">
      <w:pPr>
        <w:pStyle w:val="TituloTexto"/>
        <w:numPr>
          <w:ilvl w:val="0"/>
          <w:numId w:val="20"/>
        </w:numPr>
      </w:pPr>
      <w:hyperlink r:id="rId33" w:history="1">
        <w:r w:rsidR="00E64132" w:rsidRPr="00C844F0">
          <w:rPr>
            <w:rStyle w:val="Hiperligao"/>
          </w:rPr>
          <w:t>www.stackoverflow.com</w:t>
        </w:r>
      </w:hyperlink>
    </w:p>
    <w:p w14:paraId="4CC57F65" w14:textId="77777777" w:rsidR="00BE490B" w:rsidRDefault="002032D5" w:rsidP="00E64132">
      <w:pPr>
        <w:pStyle w:val="TituloTexto"/>
        <w:ind w:left="720" w:firstLine="0"/>
      </w:pPr>
      <w:r w:rsidRPr="002032D5">
        <w:t>[</w:t>
      </w:r>
      <w:proofErr w:type="spellStart"/>
      <w:r w:rsidR="00BE490B" w:rsidRPr="00B97B6C">
        <w:rPr>
          <w:b/>
          <w:i/>
          <w:u w:val="single"/>
        </w:rPr>
        <w:t>Stack</w:t>
      </w:r>
      <w:proofErr w:type="spellEnd"/>
      <w:r w:rsidR="00BE490B">
        <w:rPr>
          <w:b/>
          <w:u w:val="single"/>
        </w:rPr>
        <w:t xml:space="preserve"> </w:t>
      </w:r>
      <w:proofErr w:type="spellStart"/>
      <w:r w:rsidR="00BE490B" w:rsidRPr="00B97B6C">
        <w:rPr>
          <w:b/>
          <w:i/>
          <w:u w:val="single"/>
        </w:rPr>
        <w:t>Overflow</w:t>
      </w:r>
      <w:proofErr w:type="spellEnd"/>
      <w:r w:rsidRPr="002032D5">
        <w:t xml:space="preserve">: </w:t>
      </w:r>
      <w:r w:rsidR="00BE490B">
        <w:t>Comunidade/fórum de programadores</w:t>
      </w:r>
      <w:r w:rsidRPr="002032D5">
        <w:t>; consultado em: 2</w:t>
      </w:r>
      <w:r w:rsidR="00BE490B">
        <w:t>3</w:t>
      </w:r>
      <w:r w:rsidRPr="002032D5">
        <w:t>.0</w:t>
      </w:r>
      <w:r w:rsidR="00BE490B">
        <w:t>5</w:t>
      </w:r>
      <w:r w:rsidRPr="002032D5">
        <w:t>.1</w:t>
      </w:r>
      <w:r w:rsidR="00BE490B">
        <w:t>9</w:t>
      </w:r>
      <w:r w:rsidRPr="002032D5">
        <w:t>]</w:t>
      </w:r>
    </w:p>
    <w:p w14:paraId="4FB52E84" w14:textId="77777777" w:rsidR="00E64132" w:rsidRDefault="00E64132" w:rsidP="008E6905">
      <w:pPr>
        <w:pStyle w:val="TituloTexto"/>
        <w:ind w:firstLine="0"/>
      </w:pPr>
    </w:p>
    <w:p w14:paraId="74C65C36" w14:textId="77777777" w:rsidR="00E64132" w:rsidRDefault="00C96ABE" w:rsidP="00E64132">
      <w:pPr>
        <w:pStyle w:val="TituloTexto"/>
        <w:numPr>
          <w:ilvl w:val="0"/>
          <w:numId w:val="20"/>
        </w:numPr>
      </w:pPr>
      <w:hyperlink r:id="rId34" w:history="1">
        <w:r w:rsidR="00E64132" w:rsidRPr="00E64132">
          <w:rPr>
            <w:rStyle w:val="Hiperligao"/>
          </w:rPr>
          <w:t>https://youtu.be/bHFoobciCTM</w:t>
        </w:r>
      </w:hyperlink>
    </w:p>
    <w:p w14:paraId="560FC1E2" w14:textId="55E4779E" w:rsidR="00581E65" w:rsidRDefault="00E64132" w:rsidP="00560F8C">
      <w:pPr>
        <w:pStyle w:val="TituloTexto"/>
        <w:ind w:left="720" w:firstLine="0"/>
      </w:pPr>
      <w:r w:rsidRPr="002032D5">
        <w:t>[</w:t>
      </w:r>
      <w:r>
        <w:rPr>
          <w:b/>
          <w:u w:val="single"/>
        </w:rPr>
        <w:t>YouTube</w:t>
      </w:r>
      <w:r w:rsidRPr="002032D5">
        <w:t xml:space="preserve">: </w:t>
      </w:r>
      <w:r>
        <w:t>Aula de programação (PHP)</w:t>
      </w:r>
      <w:r w:rsidRPr="002032D5">
        <w:t>; consultado em: 2</w:t>
      </w:r>
      <w:r>
        <w:t>6</w:t>
      </w:r>
      <w:r w:rsidRPr="002032D5">
        <w:t>.0</w:t>
      </w:r>
      <w:r>
        <w:t>5</w:t>
      </w:r>
      <w:r w:rsidRPr="002032D5">
        <w:t>.1</w:t>
      </w:r>
      <w:r>
        <w:t>9</w:t>
      </w:r>
      <w:r w:rsidRPr="002032D5">
        <w:t>]</w:t>
      </w:r>
    </w:p>
    <w:sectPr w:rsidR="00581E65" w:rsidSect="005557C5">
      <w:headerReference w:type="default" r:id="rId35"/>
      <w:footerReference w:type="default" r:id="rId36"/>
      <w:pgSz w:w="11906" w:h="16838"/>
      <w:pgMar w:top="1134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6F8592" w14:textId="77777777" w:rsidR="00C96ABE" w:rsidRDefault="00C96ABE" w:rsidP="004C77A0">
      <w:pPr>
        <w:spacing w:before="0" w:after="0" w:line="240" w:lineRule="auto"/>
      </w:pPr>
      <w:r>
        <w:separator/>
      </w:r>
    </w:p>
  </w:endnote>
  <w:endnote w:type="continuationSeparator" w:id="0">
    <w:p w14:paraId="30FDC15F" w14:textId="77777777" w:rsidR="00C96ABE" w:rsidRDefault="00C96ABE" w:rsidP="004C77A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4D19C" w14:textId="6D9249F0" w:rsidR="00CF6D1E" w:rsidRPr="008B389D" w:rsidRDefault="008B389D" w:rsidP="000D2114">
    <w:pPr>
      <w:pStyle w:val="Rodap"/>
      <w:rPr>
        <w:b/>
        <w:bCs/>
      </w:rPr>
    </w:pPr>
    <w:r>
      <w:rPr>
        <w:b/>
        <w:bCs/>
      </w:rPr>
      <w:t>Pedro Miguel de Almeida Cantante Nº9 12ºTGPSI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8F77C9" w14:textId="4BCF9ED6" w:rsidR="00CF6D1E" w:rsidRPr="008B389D" w:rsidRDefault="008B389D" w:rsidP="000D2114">
    <w:pPr>
      <w:pStyle w:val="Rodap"/>
      <w:rPr>
        <w:b/>
        <w:bCs/>
      </w:rPr>
    </w:pPr>
    <w:r>
      <w:rPr>
        <w:b/>
        <w:bCs/>
      </w:rPr>
      <w:t>Pedro Miguel de Almeida Cantante Nº9 12ºTGPSI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2B026A" w14:textId="77777777" w:rsidR="00C96ABE" w:rsidRDefault="00C96ABE" w:rsidP="004C77A0">
      <w:pPr>
        <w:spacing w:before="0" w:after="0" w:line="240" w:lineRule="auto"/>
      </w:pPr>
      <w:r>
        <w:separator/>
      </w:r>
    </w:p>
  </w:footnote>
  <w:footnote w:type="continuationSeparator" w:id="0">
    <w:p w14:paraId="1ED0A495" w14:textId="77777777" w:rsidR="00C96ABE" w:rsidRDefault="00C96ABE" w:rsidP="004C77A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elha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57"/>
      <w:gridCol w:w="6714"/>
    </w:tblGrid>
    <w:tr w:rsidR="00CF6D1E" w14:paraId="78E97EAC" w14:textId="77777777" w:rsidTr="00D357DB">
      <w:tc>
        <w:tcPr>
          <w:tcW w:w="2376" w:type="dxa"/>
          <w:vMerge w:val="restart"/>
          <w:tcBorders>
            <w:bottom w:val="nil"/>
          </w:tcBorders>
          <w:vAlign w:val="center"/>
        </w:tcPr>
        <w:p w14:paraId="6DE8F60D" w14:textId="77777777" w:rsidR="00CF6D1E" w:rsidRPr="00D357DB" w:rsidRDefault="00CF6D1E" w:rsidP="00D357DB">
          <w:pPr>
            <w:pStyle w:val="Cabealho"/>
            <w:tabs>
              <w:tab w:val="clear" w:pos="8504"/>
            </w:tabs>
            <w:jc w:val="left"/>
            <w:rPr>
              <w:smallCaps/>
              <w:sz w:val="20"/>
            </w:rPr>
          </w:pPr>
          <w:r>
            <w:rPr>
              <w:rFonts w:cs="Arial"/>
              <w:noProof/>
              <w:sz w:val="40"/>
              <w:szCs w:val="40"/>
              <w:lang w:eastAsia="pt-PT"/>
            </w:rPr>
            <w:drawing>
              <wp:inline distT="0" distB="0" distL="0" distR="0" wp14:anchorId="6907FB8F" wp14:editId="724A8F96">
                <wp:extent cx="839470" cy="709930"/>
                <wp:effectExtent l="0" t="0" r="0" b="0"/>
                <wp:docPr id="23" name="Imagem 23" descr="01_LOGO_CORES_SEM ESCOL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01_LOGO_CORES_SEM ESCOL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9470" cy="709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35" w:type="dxa"/>
          <w:tcBorders>
            <w:bottom w:val="nil"/>
          </w:tcBorders>
        </w:tcPr>
        <w:p w14:paraId="1D34428B" w14:textId="77777777" w:rsidR="00CF6D1E" w:rsidRPr="00D357DB" w:rsidRDefault="00CF6D1E" w:rsidP="00D357DB">
          <w:pPr>
            <w:pStyle w:val="Cabealho"/>
            <w:tabs>
              <w:tab w:val="clear" w:pos="8504"/>
            </w:tabs>
            <w:jc w:val="right"/>
            <w:rPr>
              <w:smallCaps/>
            </w:rPr>
          </w:pPr>
          <w:r>
            <w:rPr>
              <w:smallCaps/>
            </w:rPr>
            <w:t>Prova de Aptidão Profissional</w:t>
          </w:r>
        </w:p>
      </w:tc>
    </w:tr>
    <w:tr w:rsidR="00CF6D1E" w14:paraId="5B6A4448" w14:textId="77777777" w:rsidTr="00D357DB">
      <w:tc>
        <w:tcPr>
          <w:tcW w:w="2376" w:type="dxa"/>
          <w:vMerge/>
          <w:tcBorders>
            <w:bottom w:val="nil"/>
          </w:tcBorders>
        </w:tcPr>
        <w:p w14:paraId="30AD84D2" w14:textId="77777777" w:rsidR="00CF6D1E" w:rsidRPr="00D357DB" w:rsidRDefault="00CF6D1E" w:rsidP="00D357DB">
          <w:pPr>
            <w:pStyle w:val="Cabealho"/>
            <w:tabs>
              <w:tab w:val="clear" w:pos="8504"/>
            </w:tabs>
            <w:jc w:val="left"/>
            <w:rPr>
              <w:smallCaps/>
              <w:sz w:val="20"/>
            </w:rPr>
          </w:pPr>
        </w:p>
      </w:tc>
      <w:tc>
        <w:tcPr>
          <w:tcW w:w="6835" w:type="dxa"/>
          <w:tcBorders>
            <w:bottom w:val="nil"/>
          </w:tcBorders>
        </w:tcPr>
        <w:p w14:paraId="0BCD3B58" w14:textId="77777777" w:rsidR="00CF6D1E" w:rsidRPr="00D357DB" w:rsidRDefault="00CF6D1E" w:rsidP="00D357DB">
          <w:pPr>
            <w:pStyle w:val="Cabealho"/>
            <w:tabs>
              <w:tab w:val="clear" w:pos="8504"/>
            </w:tabs>
            <w:jc w:val="right"/>
            <w:rPr>
              <w:b/>
              <w:smallCaps/>
              <w:sz w:val="20"/>
            </w:rPr>
          </w:pPr>
          <w:r w:rsidRPr="007134CA">
            <w:rPr>
              <w:b/>
              <w:smallCaps/>
              <w:sz w:val="20"/>
            </w:rPr>
            <w:t>Website “Requisição de Hardware ESA”</w:t>
          </w:r>
        </w:p>
      </w:tc>
    </w:tr>
  </w:tbl>
  <w:p w14:paraId="16CA6988" w14:textId="77777777" w:rsidR="00CF6D1E" w:rsidRPr="00D357DB" w:rsidRDefault="00CF6D1E" w:rsidP="002032D5">
    <w:pPr>
      <w:pStyle w:val="Cabealho"/>
      <w:pBdr>
        <w:bottom w:val="single" w:sz="12" w:space="1" w:color="17365D" w:themeColor="text2" w:themeShade="BF"/>
      </w:pBdr>
      <w:rPr>
        <w:sz w:val="4"/>
        <w:szCs w:val="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29366" w14:textId="77777777" w:rsidR="00CF6D1E" w:rsidRDefault="00CF6D1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4689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A32488"/>
    <w:multiLevelType w:val="hybridMultilevel"/>
    <w:tmpl w:val="7DDA9FD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BBB37CA"/>
    <w:multiLevelType w:val="hybridMultilevel"/>
    <w:tmpl w:val="12D4A7EA"/>
    <w:lvl w:ilvl="0" w:tplc="08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0D325AE6"/>
    <w:multiLevelType w:val="hybridMultilevel"/>
    <w:tmpl w:val="DA907108"/>
    <w:lvl w:ilvl="0" w:tplc="08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9592547"/>
    <w:multiLevelType w:val="multilevel"/>
    <w:tmpl w:val="CCBCBEB2"/>
    <w:lvl w:ilvl="0">
      <w:start w:val="2"/>
      <w:numFmt w:val="decimal"/>
      <w:pStyle w:val="TituloCapitulo"/>
      <w:lvlText w:val="%1."/>
      <w:lvlJc w:val="left"/>
      <w:pPr>
        <w:ind w:left="720" w:hanging="360"/>
      </w:pPr>
      <w:rPr>
        <w:rFonts w:ascii="Arial" w:hAnsi="Arial" w:hint="default"/>
        <w:b/>
        <w:i w:val="0"/>
        <w:sz w:val="32"/>
      </w:rPr>
    </w:lvl>
    <w:lvl w:ilvl="1">
      <w:start w:val="2"/>
      <w:numFmt w:val="decimal"/>
      <w:pStyle w:val="TituloSeccao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pStyle w:val="TituloSubSeccao"/>
      <w:isLgl/>
      <w:lvlText w:val="%1.%2.%3."/>
      <w:lvlJc w:val="left"/>
      <w:pPr>
        <w:ind w:left="1212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6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82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5" w15:restartNumberingAfterBreak="0">
    <w:nsid w:val="1DA21738"/>
    <w:multiLevelType w:val="multilevel"/>
    <w:tmpl w:val="570A8B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9C075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407A6F"/>
    <w:multiLevelType w:val="hybridMultilevel"/>
    <w:tmpl w:val="7D5A585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E576E1D"/>
    <w:multiLevelType w:val="hybridMultilevel"/>
    <w:tmpl w:val="4148C99C"/>
    <w:lvl w:ilvl="0" w:tplc="08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37806817"/>
    <w:multiLevelType w:val="multilevel"/>
    <w:tmpl w:val="570A8BC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 w15:restartNumberingAfterBreak="0">
    <w:nsid w:val="37946000"/>
    <w:multiLevelType w:val="multilevel"/>
    <w:tmpl w:val="570A8B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9C03D85"/>
    <w:multiLevelType w:val="hybridMultilevel"/>
    <w:tmpl w:val="FC7EFF34"/>
    <w:lvl w:ilvl="0" w:tplc="08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E2E3007"/>
    <w:multiLevelType w:val="multilevel"/>
    <w:tmpl w:val="570A8B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EDD6C1C"/>
    <w:multiLevelType w:val="hybridMultilevel"/>
    <w:tmpl w:val="E76CB4D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6A3B9D"/>
    <w:multiLevelType w:val="hybridMultilevel"/>
    <w:tmpl w:val="5D48224E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F7CEC"/>
    <w:multiLevelType w:val="hybridMultilevel"/>
    <w:tmpl w:val="86A272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CB67B6"/>
    <w:multiLevelType w:val="multilevel"/>
    <w:tmpl w:val="570A8B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77D1FC9"/>
    <w:multiLevelType w:val="hybridMultilevel"/>
    <w:tmpl w:val="341447DC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073B17"/>
    <w:multiLevelType w:val="hybridMultilevel"/>
    <w:tmpl w:val="3182D7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F072FB"/>
    <w:multiLevelType w:val="multilevel"/>
    <w:tmpl w:val="570A8B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BF72F4E"/>
    <w:multiLevelType w:val="multilevel"/>
    <w:tmpl w:val="570A8B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364460"/>
    <w:multiLevelType w:val="hybridMultilevel"/>
    <w:tmpl w:val="2B8C025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467A97"/>
    <w:multiLevelType w:val="multilevel"/>
    <w:tmpl w:val="570A8B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FF6507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21"/>
  </w:num>
  <w:num w:numId="3">
    <w:abstractNumId w:val="17"/>
  </w:num>
  <w:num w:numId="4">
    <w:abstractNumId w:val="13"/>
  </w:num>
  <w:num w:numId="5">
    <w:abstractNumId w:val="4"/>
  </w:num>
  <w:num w:numId="6">
    <w:abstractNumId w:val="4"/>
  </w:num>
  <w:num w:numId="7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 w:numId="18">
    <w:abstractNumId w:val="7"/>
  </w:num>
  <w:num w:numId="19">
    <w:abstractNumId w:val="0"/>
  </w:num>
  <w:num w:numId="20">
    <w:abstractNumId w:val="18"/>
  </w:num>
  <w:num w:numId="21">
    <w:abstractNumId w:val="6"/>
  </w:num>
  <w:num w:numId="22">
    <w:abstractNumId w:val="23"/>
  </w:num>
  <w:num w:numId="23">
    <w:abstractNumId w:val="19"/>
  </w:num>
  <w:num w:numId="24">
    <w:abstractNumId w:val="22"/>
  </w:num>
  <w:num w:numId="25">
    <w:abstractNumId w:val="10"/>
  </w:num>
  <w:num w:numId="26">
    <w:abstractNumId w:val="5"/>
  </w:num>
  <w:num w:numId="27">
    <w:abstractNumId w:val="16"/>
  </w:num>
  <w:num w:numId="28">
    <w:abstractNumId w:val="12"/>
  </w:num>
  <w:num w:numId="29">
    <w:abstractNumId w:val="20"/>
  </w:num>
  <w:num w:numId="30">
    <w:abstractNumId w:val="9"/>
  </w:num>
  <w:num w:numId="31">
    <w:abstractNumId w:val="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1"/>
  </w:num>
  <w:num w:numId="34">
    <w:abstractNumId w:val="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</w:num>
  <w:num w:numId="36">
    <w:abstractNumId w:val="8"/>
  </w:num>
  <w:num w:numId="37">
    <w:abstractNumId w:val="15"/>
  </w:num>
  <w:num w:numId="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024"/>
    <w:rsid w:val="00000552"/>
    <w:rsid w:val="00011D17"/>
    <w:rsid w:val="00011D99"/>
    <w:rsid w:val="00034350"/>
    <w:rsid w:val="0007192B"/>
    <w:rsid w:val="00087319"/>
    <w:rsid w:val="000A4921"/>
    <w:rsid w:val="000C456A"/>
    <w:rsid w:val="000D2114"/>
    <w:rsid w:val="000E5F95"/>
    <w:rsid w:val="001154EC"/>
    <w:rsid w:val="00126B34"/>
    <w:rsid w:val="001656AD"/>
    <w:rsid w:val="0017036C"/>
    <w:rsid w:val="001A72CF"/>
    <w:rsid w:val="001C246C"/>
    <w:rsid w:val="001D4B5C"/>
    <w:rsid w:val="002032D5"/>
    <w:rsid w:val="00205ACE"/>
    <w:rsid w:val="002104A8"/>
    <w:rsid w:val="00283F27"/>
    <w:rsid w:val="002A5731"/>
    <w:rsid w:val="002B0B01"/>
    <w:rsid w:val="002C6797"/>
    <w:rsid w:val="002D3A61"/>
    <w:rsid w:val="00300AAC"/>
    <w:rsid w:val="00332651"/>
    <w:rsid w:val="003379DD"/>
    <w:rsid w:val="00361652"/>
    <w:rsid w:val="0037463A"/>
    <w:rsid w:val="003A0E33"/>
    <w:rsid w:val="003E064E"/>
    <w:rsid w:val="00442E3D"/>
    <w:rsid w:val="004769F2"/>
    <w:rsid w:val="004C77A0"/>
    <w:rsid w:val="004E1658"/>
    <w:rsid w:val="00500560"/>
    <w:rsid w:val="00513B18"/>
    <w:rsid w:val="00553CBE"/>
    <w:rsid w:val="005557C5"/>
    <w:rsid w:val="00556FF2"/>
    <w:rsid w:val="00560F8C"/>
    <w:rsid w:val="00574191"/>
    <w:rsid w:val="00581E65"/>
    <w:rsid w:val="005B6008"/>
    <w:rsid w:val="00660D68"/>
    <w:rsid w:val="006751D2"/>
    <w:rsid w:val="006874CA"/>
    <w:rsid w:val="00687A07"/>
    <w:rsid w:val="006B7E19"/>
    <w:rsid w:val="006E01F1"/>
    <w:rsid w:val="006E1DA4"/>
    <w:rsid w:val="007134CA"/>
    <w:rsid w:val="00724894"/>
    <w:rsid w:val="00740A95"/>
    <w:rsid w:val="00743565"/>
    <w:rsid w:val="007621EA"/>
    <w:rsid w:val="00796C6E"/>
    <w:rsid w:val="007B2D9E"/>
    <w:rsid w:val="00821E98"/>
    <w:rsid w:val="00871E0C"/>
    <w:rsid w:val="008A22DC"/>
    <w:rsid w:val="008B389D"/>
    <w:rsid w:val="008E6905"/>
    <w:rsid w:val="0091232E"/>
    <w:rsid w:val="00916732"/>
    <w:rsid w:val="0092703A"/>
    <w:rsid w:val="009D6D14"/>
    <w:rsid w:val="009F45EB"/>
    <w:rsid w:val="009F5458"/>
    <w:rsid w:val="00A07D54"/>
    <w:rsid w:val="00A702CD"/>
    <w:rsid w:val="00A76464"/>
    <w:rsid w:val="00AC261D"/>
    <w:rsid w:val="00AE2FEE"/>
    <w:rsid w:val="00B14D95"/>
    <w:rsid w:val="00B41322"/>
    <w:rsid w:val="00B638E6"/>
    <w:rsid w:val="00B97B6C"/>
    <w:rsid w:val="00BB6C4F"/>
    <w:rsid w:val="00BC3819"/>
    <w:rsid w:val="00BE490B"/>
    <w:rsid w:val="00BF23FB"/>
    <w:rsid w:val="00C176A6"/>
    <w:rsid w:val="00C57BD0"/>
    <w:rsid w:val="00C77E21"/>
    <w:rsid w:val="00C95B13"/>
    <w:rsid w:val="00C96ABE"/>
    <w:rsid w:val="00CA254F"/>
    <w:rsid w:val="00CF6D1E"/>
    <w:rsid w:val="00D0418F"/>
    <w:rsid w:val="00D357DB"/>
    <w:rsid w:val="00D45BAF"/>
    <w:rsid w:val="00D531E5"/>
    <w:rsid w:val="00D70DF5"/>
    <w:rsid w:val="00E04BCC"/>
    <w:rsid w:val="00E30098"/>
    <w:rsid w:val="00E64132"/>
    <w:rsid w:val="00E84402"/>
    <w:rsid w:val="00EA58B4"/>
    <w:rsid w:val="00EB283C"/>
    <w:rsid w:val="00EB2B56"/>
    <w:rsid w:val="00EF4024"/>
    <w:rsid w:val="00F032BD"/>
    <w:rsid w:val="00F52879"/>
    <w:rsid w:val="00F6461C"/>
    <w:rsid w:val="00F74C85"/>
    <w:rsid w:val="00F777F8"/>
    <w:rsid w:val="00F77C99"/>
    <w:rsid w:val="00F84549"/>
    <w:rsid w:val="00F97F63"/>
    <w:rsid w:val="00FB6BF0"/>
    <w:rsid w:val="00FC15CA"/>
    <w:rsid w:val="00FE68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A7C24B"/>
  <w15:docId w15:val="{E1196DE5-5531-49D3-BE9E-26DE56C6D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77A0"/>
    <w:pPr>
      <w:spacing w:before="120" w:after="120"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C95B13"/>
    <w:pPr>
      <w:keepNext/>
      <w:keepLines/>
      <w:spacing w:before="240" w:after="240" w:line="240" w:lineRule="auto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C95B13"/>
    <w:pPr>
      <w:keepNext/>
      <w:keepLines/>
      <w:spacing w:before="240" w:after="240" w:line="240" w:lineRule="auto"/>
      <w:ind w:left="284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C95B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95B13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C95B13"/>
    <w:rPr>
      <w:rFonts w:ascii="Arial" w:eastAsiaTheme="majorEastAsia" w:hAnsi="Arial" w:cstheme="majorBidi"/>
      <w:b/>
      <w:bCs/>
      <w:sz w:val="28"/>
      <w:szCs w:val="26"/>
    </w:rPr>
  </w:style>
  <w:style w:type="paragraph" w:styleId="Ttulo">
    <w:name w:val="Title"/>
    <w:aliases w:val="Título3"/>
    <w:basedOn w:val="Ttulo3"/>
    <w:next w:val="Normal"/>
    <w:link w:val="TtuloCarter"/>
    <w:uiPriority w:val="10"/>
    <w:qFormat/>
    <w:rsid w:val="00C95B13"/>
    <w:pPr>
      <w:spacing w:before="240" w:after="240" w:line="240" w:lineRule="auto"/>
      <w:ind w:left="454"/>
      <w:contextualSpacing/>
    </w:pPr>
    <w:rPr>
      <w:rFonts w:ascii="Arial" w:hAnsi="Arial"/>
      <w:color w:val="auto"/>
      <w:spacing w:val="5"/>
      <w:kern w:val="28"/>
      <w:sz w:val="24"/>
      <w:szCs w:val="52"/>
    </w:rPr>
  </w:style>
  <w:style w:type="character" w:customStyle="1" w:styleId="TtuloCarter">
    <w:name w:val="Título Caráter"/>
    <w:aliases w:val="Título3 Caráter"/>
    <w:basedOn w:val="Tipodeletrapredefinidodopargrafo"/>
    <w:link w:val="Ttulo"/>
    <w:uiPriority w:val="10"/>
    <w:rsid w:val="00C95B13"/>
    <w:rPr>
      <w:rFonts w:ascii="Arial" w:eastAsiaTheme="majorEastAsia" w:hAnsi="Arial" w:cstheme="majorBidi"/>
      <w:b/>
      <w:bCs/>
      <w:spacing w:val="5"/>
      <w:kern w:val="28"/>
      <w:sz w:val="24"/>
      <w:szCs w:val="52"/>
    </w:rPr>
  </w:style>
  <w:style w:type="paragraph" w:styleId="Cabealho">
    <w:name w:val="header"/>
    <w:basedOn w:val="Normal"/>
    <w:link w:val="CabealhoCarter"/>
    <w:uiPriority w:val="99"/>
    <w:unhideWhenUsed/>
    <w:rsid w:val="004C77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95B1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C77A0"/>
  </w:style>
  <w:style w:type="paragraph" w:styleId="Rodap">
    <w:name w:val="footer"/>
    <w:basedOn w:val="Normal"/>
    <w:link w:val="RodapCarter"/>
    <w:uiPriority w:val="99"/>
    <w:unhideWhenUsed/>
    <w:rsid w:val="004C77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C77A0"/>
  </w:style>
  <w:style w:type="paragraph" w:styleId="Textodebalo">
    <w:name w:val="Balloon Text"/>
    <w:basedOn w:val="Normal"/>
    <w:link w:val="TextodebaloCarter"/>
    <w:uiPriority w:val="99"/>
    <w:semiHidden/>
    <w:unhideWhenUsed/>
    <w:rsid w:val="004C77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C77A0"/>
    <w:rPr>
      <w:rFonts w:ascii="Tahoma" w:hAnsi="Tahoma" w:cs="Tahoma"/>
      <w:sz w:val="16"/>
      <w:szCs w:val="16"/>
    </w:rPr>
  </w:style>
  <w:style w:type="paragraph" w:styleId="ndice1">
    <w:name w:val="toc 1"/>
    <w:basedOn w:val="Normal"/>
    <w:next w:val="Normal"/>
    <w:autoRedefine/>
    <w:uiPriority w:val="39"/>
    <w:unhideWhenUsed/>
    <w:rsid w:val="002104A8"/>
    <w:pPr>
      <w:tabs>
        <w:tab w:val="right" w:leader="dot" w:pos="9061"/>
      </w:tabs>
      <w:spacing w:after="100"/>
    </w:pPr>
    <w:rPr>
      <w:b/>
      <w:noProof/>
    </w:rPr>
  </w:style>
  <w:style w:type="character" w:styleId="Hiperligao">
    <w:name w:val="Hyperlink"/>
    <w:basedOn w:val="Tipodeletrapredefinidodopargrafo"/>
    <w:uiPriority w:val="99"/>
    <w:unhideWhenUsed/>
    <w:rsid w:val="00F777F8"/>
    <w:rPr>
      <w:color w:val="0000FF" w:themeColor="hyperlink"/>
      <w:u w:val="single"/>
    </w:rPr>
  </w:style>
  <w:style w:type="table" w:styleId="TabelacomGrelha">
    <w:name w:val="Table Grid"/>
    <w:basedOn w:val="Tabelanormal"/>
    <w:uiPriority w:val="59"/>
    <w:rsid w:val="00513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SemNumeracao">
    <w:name w:val="Titulo_SemNumeracao"/>
    <w:basedOn w:val="Normal"/>
    <w:qFormat/>
    <w:rsid w:val="006751D2"/>
    <w:pPr>
      <w:tabs>
        <w:tab w:val="left" w:pos="5459"/>
      </w:tabs>
      <w:spacing w:before="480" w:after="480"/>
    </w:pPr>
    <w:rPr>
      <w:b/>
      <w:caps/>
      <w:sz w:val="32"/>
    </w:rPr>
  </w:style>
  <w:style w:type="paragraph" w:customStyle="1" w:styleId="TituloTexto">
    <w:name w:val="Titulo_Texto"/>
    <w:basedOn w:val="Normal"/>
    <w:qFormat/>
    <w:rsid w:val="00743565"/>
    <w:pPr>
      <w:spacing w:after="240"/>
      <w:ind w:firstLine="567"/>
    </w:pPr>
    <w:rPr>
      <w:rFonts w:cs="Arial"/>
      <w:sz w:val="24"/>
    </w:rPr>
  </w:style>
  <w:style w:type="paragraph" w:customStyle="1" w:styleId="TituloCapitulo">
    <w:name w:val="Titulo_Capitulo"/>
    <w:basedOn w:val="Ttulo1"/>
    <w:qFormat/>
    <w:rsid w:val="006751D2"/>
    <w:pPr>
      <w:numPr>
        <w:numId w:val="6"/>
      </w:numPr>
      <w:spacing w:before="480" w:after="480" w:line="360" w:lineRule="auto"/>
    </w:pPr>
    <w:rPr>
      <w:bCs w:val="0"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7B2D9E"/>
    <w:pPr>
      <w:spacing w:after="100"/>
      <w:ind w:left="220"/>
    </w:pPr>
  </w:style>
  <w:style w:type="paragraph" w:customStyle="1" w:styleId="z">
    <w:name w:val="z"/>
    <w:basedOn w:val="ndice2"/>
    <w:qFormat/>
    <w:rsid w:val="007B2D9E"/>
    <w:pPr>
      <w:tabs>
        <w:tab w:val="left" w:pos="993"/>
      </w:tabs>
      <w:spacing w:before="480" w:after="480"/>
      <w:ind w:left="221" w:firstLine="205"/>
    </w:pPr>
    <w:rPr>
      <w:b/>
      <w:noProof/>
      <w:sz w:val="28"/>
    </w:rPr>
  </w:style>
  <w:style w:type="paragraph" w:customStyle="1" w:styleId="TituloSeccao">
    <w:name w:val="Titulo_Seccao"/>
    <w:basedOn w:val="z"/>
    <w:qFormat/>
    <w:rsid w:val="00553CBE"/>
    <w:pPr>
      <w:numPr>
        <w:ilvl w:val="1"/>
        <w:numId w:val="6"/>
      </w:numPr>
      <w:tabs>
        <w:tab w:val="clear" w:pos="993"/>
        <w:tab w:val="left" w:pos="1134"/>
      </w:tabs>
      <w:outlineLvl w:val="1"/>
    </w:pPr>
    <w:rPr>
      <w:caps/>
    </w:rPr>
  </w:style>
  <w:style w:type="paragraph" w:customStyle="1" w:styleId="TituloSubSeccao">
    <w:name w:val="Titulo_SubSeccao"/>
    <w:basedOn w:val="TituloTexto"/>
    <w:qFormat/>
    <w:rsid w:val="00553CBE"/>
    <w:pPr>
      <w:numPr>
        <w:ilvl w:val="2"/>
        <w:numId w:val="6"/>
      </w:numPr>
      <w:spacing w:before="240"/>
    </w:pPr>
    <w:rPr>
      <w:b/>
      <w:caps/>
      <w:noProof/>
      <w:sz w:val="26"/>
      <w:szCs w:val="26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E490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B97B6C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F23FB"/>
    <w:pPr>
      <w:spacing w:before="0"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10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youtu.be/bHFoobciCTM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F:\stackoverflow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www.stackoverflow.com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F:\w3schools.com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youtu.be/LC9GaXkdxF8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youtu.be/PJHBKwbf4U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w3schools.com/" TargetMode="External"/><Relationship Id="rId35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ant\Downloads\Relatorio_de_PAP_3oAno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18E09C-6E25-419A-A14C-1828AD7A2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Relatorio_de_PAP_3oAno</Template>
  <TotalTime>1</TotalTime>
  <Pages>11</Pages>
  <Words>776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de FCT - 12º Ano</vt:lpstr>
    </vt:vector>
  </TitlesOfParts>
  <Company>AEM</Company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FCT - 12º Ano</dc:title>
  <dc:creator>Pedro Cantante</dc:creator>
  <cp:lastModifiedBy>Pedro Cantante</cp:lastModifiedBy>
  <cp:revision>3</cp:revision>
  <cp:lastPrinted>2019-06-06T08:56:00Z</cp:lastPrinted>
  <dcterms:created xsi:type="dcterms:W3CDTF">2019-06-06T08:56:00Z</dcterms:created>
  <dcterms:modified xsi:type="dcterms:W3CDTF">2019-06-06T08:57:00Z</dcterms:modified>
</cp:coreProperties>
</file>